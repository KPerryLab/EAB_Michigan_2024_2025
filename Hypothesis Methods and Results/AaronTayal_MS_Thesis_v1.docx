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360E" w14:textId="0068CA48" w:rsidR="00527A65" w:rsidRDefault="00527A65" w:rsidP="00527A65">
      <w:pPr>
        <w:spacing w:line="480" w:lineRule="auto"/>
      </w:pPr>
    </w:p>
    <w:p w14:paraId="12448B15" w14:textId="77777777" w:rsidR="00527A65" w:rsidRDefault="00527A65" w:rsidP="00527A65">
      <w:pPr>
        <w:spacing w:line="480" w:lineRule="auto"/>
      </w:pPr>
    </w:p>
    <w:p w14:paraId="75080C7B" w14:textId="6D732B53" w:rsidR="00527A65" w:rsidRDefault="00E966D7" w:rsidP="00527A65">
      <w:pPr>
        <w:spacing w:line="480" w:lineRule="auto"/>
      </w:pPr>
      <w:r w:rsidRPr="00E966D7">
        <w:t>Long-term impacts of disturbance on plant and insect communities in forest ecosystems</w:t>
      </w:r>
    </w:p>
    <w:p w14:paraId="50D3C86A" w14:textId="77777777" w:rsidR="00527A65" w:rsidRDefault="00527A65" w:rsidP="00527A65">
      <w:pPr>
        <w:spacing w:line="480" w:lineRule="auto"/>
      </w:pPr>
    </w:p>
    <w:p w14:paraId="67BC5C8D" w14:textId="089D7A41" w:rsidR="00527A65" w:rsidRDefault="00E966D7" w:rsidP="00527A65">
      <w:pPr>
        <w:jc w:val="center"/>
      </w:pPr>
      <w:r>
        <w:t>Thesis</w:t>
      </w:r>
    </w:p>
    <w:p w14:paraId="40378974" w14:textId="77777777" w:rsidR="00527A65" w:rsidRDefault="00527A65" w:rsidP="00527A65">
      <w:pPr>
        <w:spacing w:line="480" w:lineRule="auto"/>
      </w:pPr>
    </w:p>
    <w:p w14:paraId="2DA10720" w14:textId="5F43643A" w:rsidR="00527A65" w:rsidRDefault="00527A65" w:rsidP="00527A65">
      <w:pPr>
        <w:spacing w:line="480" w:lineRule="auto"/>
        <w:jc w:val="center"/>
      </w:pPr>
      <w:r>
        <w:t xml:space="preserve">Presented in Partial Fulfillment of the Requirements for the Degree </w:t>
      </w:r>
      <w:r w:rsidR="00E966D7">
        <w:t>Master of Science</w:t>
      </w:r>
      <w:r>
        <w:t xml:space="preserve"> in the Graduate School of The Ohio State University</w:t>
      </w:r>
    </w:p>
    <w:p w14:paraId="159B2441" w14:textId="77777777" w:rsidR="00527A65" w:rsidRDefault="00527A65" w:rsidP="00527A65">
      <w:pPr>
        <w:spacing w:line="480" w:lineRule="auto"/>
        <w:jc w:val="center"/>
      </w:pPr>
    </w:p>
    <w:p w14:paraId="7BCA8BFB" w14:textId="77777777" w:rsidR="00527A65" w:rsidRDefault="00527A65" w:rsidP="00527A65">
      <w:pPr>
        <w:spacing w:line="480" w:lineRule="auto"/>
        <w:jc w:val="center"/>
      </w:pPr>
      <w:r>
        <w:t>By</w:t>
      </w:r>
    </w:p>
    <w:p w14:paraId="24690922" w14:textId="3956B413" w:rsidR="00527A65" w:rsidRDefault="00E966D7" w:rsidP="00527A65">
      <w:pPr>
        <w:spacing w:line="480" w:lineRule="auto"/>
        <w:jc w:val="center"/>
      </w:pPr>
      <w:r>
        <w:t>Aaron Tayal</w:t>
      </w:r>
    </w:p>
    <w:p w14:paraId="6C901505" w14:textId="633A4356" w:rsidR="00527A65" w:rsidRPr="000F1DB4" w:rsidRDefault="00527A65" w:rsidP="00527A65">
      <w:pPr>
        <w:jc w:val="center"/>
      </w:pPr>
      <w:r w:rsidRPr="000F1DB4">
        <w:t xml:space="preserve">Graduate Program in </w:t>
      </w:r>
      <w:r w:rsidR="00E966D7" w:rsidRPr="000F1DB4">
        <w:t>Entomology</w:t>
      </w:r>
    </w:p>
    <w:p w14:paraId="6E835F71" w14:textId="77777777" w:rsidR="00527A65" w:rsidRDefault="00527A65" w:rsidP="00527A65">
      <w:pPr>
        <w:spacing w:line="480" w:lineRule="auto"/>
        <w:jc w:val="center"/>
      </w:pPr>
    </w:p>
    <w:p w14:paraId="40F1715B" w14:textId="77777777" w:rsidR="00527A65" w:rsidRDefault="00527A65" w:rsidP="00527A65">
      <w:pPr>
        <w:spacing w:line="480" w:lineRule="auto"/>
        <w:jc w:val="center"/>
      </w:pPr>
      <w:r>
        <w:t>The Ohio State University</w:t>
      </w:r>
    </w:p>
    <w:p w14:paraId="09967AEA" w14:textId="511CD9E9" w:rsidR="00527A65" w:rsidRDefault="00E966D7" w:rsidP="00527A65">
      <w:pPr>
        <w:jc w:val="center"/>
      </w:pPr>
      <w:r>
        <w:t>2025</w:t>
      </w:r>
    </w:p>
    <w:p w14:paraId="6CF62817" w14:textId="77777777" w:rsidR="00527A65" w:rsidRDefault="00527A65" w:rsidP="00527A65">
      <w:pPr>
        <w:spacing w:line="480" w:lineRule="auto"/>
        <w:jc w:val="center"/>
      </w:pPr>
    </w:p>
    <w:p w14:paraId="3A6CE654" w14:textId="77777777" w:rsidR="00527A65" w:rsidRDefault="00527A65" w:rsidP="00527A65">
      <w:pPr>
        <w:spacing w:line="480" w:lineRule="auto"/>
        <w:jc w:val="center"/>
      </w:pPr>
    </w:p>
    <w:p w14:paraId="7ECCF49C" w14:textId="11F8D64A" w:rsidR="00527A65" w:rsidRDefault="00E966D7" w:rsidP="00527A65">
      <w:pPr>
        <w:spacing w:line="480" w:lineRule="auto"/>
        <w:jc w:val="center"/>
      </w:pPr>
      <w:r>
        <w:t>Thesis</w:t>
      </w:r>
      <w:r w:rsidR="00527A65">
        <w:t xml:space="preserve"> </w:t>
      </w:r>
      <w:r w:rsidR="00F259C6">
        <w:t>Committee</w:t>
      </w:r>
    </w:p>
    <w:p w14:paraId="17D10B8C" w14:textId="686FCE1C" w:rsidR="00527A65" w:rsidRDefault="00E966D7" w:rsidP="00527A65">
      <w:pPr>
        <w:spacing w:line="480" w:lineRule="auto"/>
        <w:jc w:val="center"/>
      </w:pPr>
      <w:r>
        <w:t>Kayla I. Perry</w:t>
      </w:r>
    </w:p>
    <w:p w14:paraId="49B4AB89" w14:textId="79208825" w:rsidR="00527A65" w:rsidRDefault="00E966D7" w:rsidP="00527A65">
      <w:pPr>
        <w:spacing w:line="480" w:lineRule="auto"/>
        <w:jc w:val="center"/>
      </w:pPr>
      <w:r>
        <w:t>Mary Gardiner</w:t>
      </w:r>
    </w:p>
    <w:p w14:paraId="33259105" w14:textId="44A0C121" w:rsidR="00527A65" w:rsidRDefault="00E966D7" w:rsidP="00527A65">
      <w:pPr>
        <w:spacing w:line="480" w:lineRule="auto"/>
        <w:jc w:val="center"/>
      </w:pPr>
      <w:r>
        <w:t>Sam Ward</w:t>
      </w:r>
    </w:p>
    <w:p w14:paraId="43393605" w14:textId="3B2FEAF0" w:rsidR="00527A65" w:rsidRDefault="00E966D7" w:rsidP="00527A65">
      <w:pPr>
        <w:spacing w:line="480" w:lineRule="auto"/>
        <w:jc w:val="center"/>
      </w:pPr>
      <w:r>
        <w:t>Wendy Klooster</w:t>
      </w:r>
    </w:p>
    <w:p w14:paraId="04DA496B" w14:textId="77777777" w:rsidR="00527A65" w:rsidRDefault="0077693B">
      <w:r>
        <w:rPr>
          <w:noProof/>
        </w:rPr>
        <mc:AlternateContent>
          <mc:Choice Requires="wps">
            <w:drawing>
              <wp:anchor distT="0" distB="0" distL="114300" distR="114300" simplePos="0" relativeHeight="251683840" behindDoc="0" locked="0" layoutInCell="1" allowOverlap="1" wp14:anchorId="6AE718B0" wp14:editId="3EAAFA52">
                <wp:simplePos x="0" y="0"/>
                <wp:positionH relativeFrom="page">
                  <wp:posOffset>3929597</wp:posOffset>
                </wp:positionH>
                <wp:positionV relativeFrom="page">
                  <wp:posOffset>8720937</wp:posOffset>
                </wp:positionV>
                <wp:extent cx="405114" cy="27200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05114" cy="2720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D6660" w14:textId="77777777" w:rsidR="0004216D" w:rsidRDefault="00042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E718B0" id="_x0000_t202" coordsize="21600,21600" o:spt="202" path="m,l,21600r21600,l21600,xe">
                <v:stroke joinstyle="miter"/>
                <v:path gradientshapeok="t" o:connecttype="rect"/>
              </v:shapetype>
              <v:shape id="Text Box 16" o:spid="_x0000_s1026" type="#_x0000_t202" style="position:absolute;margin-left:309.4pt;margin-top:686.7pt;width:31.9pt;height:21.4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" fillcolor="white [3201]" stroked="f" strokeweight=".5pt">
                <v:textbox>
                  <w:txbxContent>
                    <w:p w14:paraId="74BD6660" w14:textId="77777777" w:rsidR="0004216D" w:rsidRDefault="0004216D"/>
                  </w:txbxContent>
                </v:textbox>
                <w10:wrap anchorx="page" anchory="page"/>
              </v:shape>
            </w:pict>
          </mc:Fallback>
        </mc:AlternateContent>
      </w:r>
      <w:r w:rsidR="00527A65">
        <w:br w:type="page"/>
      </w:r>
    </w:p>
    <w:p w14:paraId="453F3B0E" w14:textId="77777777" w:rsidR="00527A65" w:rsidRDefault="00527A65" w:rsidP="00527A65">
      <w:pPr>
        <w:spacing w:line="480" w:lineRule="auto"/>
      </w:pPr>
    </w:p>
    <w:p w14:paraId="25C94FDF" w14:textId="77777777" w:rsidR="00527A65" w:rsidRDefault="00527A65" w:rsidP="00527A65">
      <w:pPr>
        <w:spacing w:line="480" w:lineRule="auto"/>
      </w:pPr>
    </w:p>
    <w:p w14:paraId="3709D1F0" w14:textId="77777777" w:rsidR="00527A65" w:rsidRDefault="00527A65" w:rsidP="00527A65">
      <w:pPr>
        <w:spacing w:line="480" w:lineRule="auto"/>
      </w:pPr>
    </w:p>
    <w:p w14:paraId="0EC7B94F" w14:textId="77777777" w:rsidR="00527A65" w:rsidRDefault="00527A65" w:rsidP="00527A65">
      <w:pPr>
        <w:spacing w:line="480" w:lineRule="auto"/>
      </w:pPr>
    </w:p>
    <w:p w14:paraId="1F1CCC5D" w14:textId="77777777" w:rsidR="00527A65" w:rsidRDefault="00527A65" w:rsidP="00527A65">
      <w:pPr>
        <w:spacing w:line="480" w:lineRule="auto"/>
      </w:pPr>
    </w:p>
    <w:p w14:paraId="2ED8DC42" w14:textId="77777777" w:rsidR="00527A65" w:rsidRDefault="00527A65" w:rsidP="00527A65">
      <w:pPr>
        <w:spacing w:line="480" w:lineRule="auto"/>
      </w:pPr>
    </w:p>
    <w:p w14:paraId="5086ACF6" w14:textId="77777777" w:rsidR="00527A65" w:rsidRDefault="00527A65" w:rsidP="00527A65">
      <w:pPr>
        <w:spacing w:line="480" w:lineRule="auto"/>
      </w:pPr>
    </w:p>
    <w:p w14:paraId="59A6432A" w14:textId="77777777" w:rsidR="00527A65" w:rsidRDefault="00527A65" w:rsidP="00527A65">
      <w:pPr>
        <w:spacing w:line="480" w:lineRule="auto"/>
      </w:pPr>
    </w:p>
    <w:p w14:paraId="5A6B8E61" w14:textId="77777777" w:rsidR="00527A65" w:rsidRDefault="00527A65" w:rsidP="00527A65">
      <w:pPr>
        <w:spacing w:line="480" w:lineRule="auto"/>
        <w:jc w:val="center"/>
      </w:pPr>
      <w:r>
        <w:t>Copyrighted by</w:t>
      </w:r>
    </w:p>
    <w:p w14:paraId="6B41FD32" w14:textId="696DE10B" w:rsidR="00527A65" w:rsidRDefault="00E966D7" w:rsidP="00527A65">
      <w:pPr>
        <w:spacing w:line="480" w:lineRule="auto"/>
        <w:jc w:val="center"/>
      </w:pPr>
      <w:r>
        <w:t>Aaron Tayal</w:t>
      </w:r>
    </w:p>
    <w:p w14:paraId="5D9B5ED3" w14:textId="0393DC66" w:rsidR="00527A65" w:rsidRDefault="00E966D7" w:rsidP="00527A65">
      <w:pPr>
        <w:jc w:val="center"/>
      </w:pPr>
      <w:r>
        <w:t>2025</w:t>
      </w:r>
    </w:p>
    <w:p w14:paraId="2C91A1A4" w14:textId="77777777" w:rsidR="00527A65" w:rsidRDefault="00527A65" w:rsidP="00527A65">
      <w:pPr>
        <w:spacing w:line="480" w:lineRule="auto"/>
      </w:pPr>
    </w:p>
    <w:p w14:paraId="69F2D403" w14:textId="77777777" w:rsidR="00185AC8" w:rsidRDefault="0077693B" w:rsidP="00527A65">
      <w:pPr>
        <w:spacing w:line="480" w:lineRule="auto"/>
      </w:pPr>
      <w:r>
        <w:rPr>
          <w:noProof/>
        </w:rPr>
        <mc:AlternateContent>
          <mc:Choice Requires="wps">
            <w:drawing>
              <wp:anchor distT="0" distB="0" distL="114300" distR="114300" simplePos="0" relativeHeight="251682816" behindDoc="0" locked="0" layoutInCell="1" allowOverlap="1" wp14:anchorId="4051E24C" wp14:editId="20635487">
                <wp:simplePos x="0" y="0"/>
                <wp:positionH relativeFrom="margin">
                  <wp:align>center</wp:align>
                </wp:positionH>
                <wp:positionV relativeFrom="page">
                  <wp:posOffset>8646168</wp:posOffset>
                </wp:positionV>
                <wp:extent cx="272005" cy="34724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2005" cy="347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2C616" w14:textId="77777777" w:rsidR="0004216D" w:rsidRDefault="00042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51E24C" id="Text Box 15" o:spid="_x0000_s1027" type="#_x0000_t202" style="position:absolute;margin-left:0;margin-top:680.8pt;width:21.4pt;height:27.35pt;z-index:251682816;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" fillcolor="white [3201]" stroked="f" strokeweight=".5pt">
                <v:textbox>
                  <w:txbxContent>
                    <w:p w14:paraId="1B02C616" w14:textId="77777777" w:rsidR="0004216D" w:rsidRDefault="0004216D"/>
                  </w:txbxContent>
                </v:textbox>
                <w10:wrap anchorx="margin" anchory="page"/>
              </v:shape>
            </w:pict>
          </mc:Fallback>
        </mc:AlternateContent>
      </w:r>
    </w:p>
    <w:p w14:paraId="23BC6337" w14:textId="77777777" w:rsidR="00527A65" w:rsidRDefault="00527A65" w:rsidP="00527A65">
      <w:pPr>
        <w:spacing w:line="480" w:lineRule="auto"/>
        <w:sectPr w:rsidR="00527A65" w:rsidSect="00C23E93">
          <w:footerReference w:type="default" r:id="rId8"/>
          <w:pgSz w:w="12240" w:h="15840"/>
          <w:pgMar w:top="1440" w:right="1440" w:bottom="1440" w:left="2160" w:header="720" w:footer="1584" w:gutter="0"/>
          <w:cols w:space="720"/>
          <w:docGrid w:linePitch="360"/>
        </w:sectPr>
      </w:pPr>
    </w:p>
    <w:p w14:paraId="0D36EC95" w14:textId="77777777" w:rsidR="00527A65" w:rsidRDefault="00527A65" w:rsidP="00185AC8">
      <w:pPr>
        <w:pStyle w:val="Heading1"/>
      </w:pPr>
      <w:bookmarkStart w:id="0" w:name="_Toc493073246"/>
      <w:r>
        <w:lastRenderedPageBreak/>
        <w:t>Abstract</w:t>
      </w:r>
      <w:bookmarkEnd w:id="0"/>
    </w:p>
    <w:p w14:paraId="0F1EBB11" w14:textId="01DBD949" w:rsidR="00527A65" w:rsidRDefault="00954C21" w:rsidP="00527A65">
      <w:pPr>
        <w:spacing w:line="480" w:lineRule="auto"/>
      </w:pPr>
      <w:r>
        <w:tab/>
        <w:t xml:space="preserve">Forest disturbances including invasive insect outbreaks, windstorms, and tree harvesting impact forest ecosystems by changing abiotic and biotic conditions. These disturbances, which open the canopy tree layer, create new opportunities for regeneration of woody and herbaceous plants as well as novel insect communities. While short-term impacts of forest disturbance </w:t>
      </w:r>
      <w:r w:rsidR="00D81650">
        <w:t>are</w:t>
      </w:r>
      <w:r>
        <w:t xml:space="preserve"> well-studied, there </w:t>
      </w:r>
      <w:r w:rsidR="00D81650">
        <w:t>are</w:t>
      </w:r>
      <w:r>
        <w:t xml:space="preserve"> gap</w:t>
      </w:r>
      <w:r w:rsidR="00D81650">
        <w:t>s</w:t>
      </w:r>
      <w:r>
        <w:t xml:space="preserve"> in knowledge of long-term effects of disturbance</w:t>
      </w:r>
      <w:r w:rsidR="00D81650">
        <w:t>, as well as effects of two disturbances in sequence</w:t>
      </w:r>
      <w:r>
        <w:t xml:space="preserve">. In </w:t>
      </w:r>
      <w:r w:rsidR="00D81650">
        <w:t>C</w:t>
      </w:r>
      <w:r>
        <w:t>hapter 1, we investigated ash tree regeneration in the wake of emerald ash borer</w:t>
      </w:r>
      <w:r w:rsidR="00B518F4">
        <w:t xml:space="preserve"> (EAB)</w:t>
      </w:r>
      <w:r>
        <w:t>. We studied long-term monitoring plots near Detroit, MI where EAB has been present for over 20 years</w:t>
      </w:r>
      <w:r w:rsidR="00B518F4">
        <w:t>, asking whether ash (</w:t>
      </w:r>
      <w:r w:rsidR="00B518F4" w:rsidRPr="00B518F4">
        <w:rPr>
          <w:i/>
          <w:iCs/>
        </w:rPr>
        <w:t>Fraxinus</w:t>
      </w:r>
      <w:r w:rsidR="00B518F4">
        <w:t xml:space="preserve"> sp.) regeneration is surviving and growing, and whether this regeneration is being affected by lingering populations of EAB. We found that regeneration is proceeding differently depending on the hydrology of stands. In some hydric swamp forests, ash regeneration has reached the size of small trees (2.5-10 cm </w:t>
      </w:r>
      <w:r w:rsidR="00D81650">
        <w:t>diameter at breast height</w:t>
      </w:r>
      <w:r w:rsidR="00B518F4">
        <w:t xml:space="preserve">), whereas in mesic riparian and xeric upland forests, ash regeneration remains </w:t>
      </w:r>
      <w:r w:rsidR="00D81650">
        <w:t xml:space="preserve">in smaller size classes. Our results suggest that ash regeneration has, with few exceptions, not grown large enough to produce seeds, but may persist if parasitoid wasps can control EAB populations. In Chapter 2, we studied the short- and longer-term impacts of </w:t>
      </w:r>
      <w:proofErr w:type="gramStart"/>
      <w:r w:rsidR="00D81650">
        <w:t>a tornado</w:t>
      </w:r>
      <w:proofErr w:type="gramEnd"/>
      <w:r w:rsidR="00D81650">
        <w:t xml:space="preserve"> disturbance and subsequent salvage-logging on ground beetles (Coleoptera: Carabidae).</w:t>
      </w:r>
      <w:r w:rsidR="004533E1">
        <w:t xml:space="preserve"> We hypothesized that both the windthrow and </w:t>
      </w:r>
      <w:r w:rsidR="004533E1">
        <w:lastRenderedPageBreak/>
        <w:t xml:space="preserve">subsequent salvage-logging would increase alpha-diversity initially, but that salvage-logged plots would </w:t>
      </w:r>
      <w:r w:rsidR="00AC5B1A">
        <w:t>have lower diversity in the longer-term,</w:t>
      </w:r>
      <w:r w:rsidR="004533E1">
        <w:t xml:space="preserve"> due to alteration of biological legacies such as woody debris.</w:t>
      </w:r>
      <w:r w:rsidR="00AC5B1A">
        <w:t xml:space="preserve"> </w:t>
      </w:r>
      <w:r w:rsidR="004533E1">
        <w:t xml:space="preserve">We sampled ground beetles at </w:t>
      </w:r>
      <w:proofErr w:type="spellStart"/>
      <w:r w:rsidR="004533E1">
        <w:t>Powdermill</w:t>
      </w:r>
      <w:proofErr w:type="spellEnd"/>
      <w:r w:rsidR="004533E1">
        <w:t xml:space="preserve"> Nature Reserve in </w:t>
      </w:r>
      <w:r w:rsidR="004533E1" w:rsidRPr="004533E1">
        <w:t>Westmoreland County, Pennsylvania during the growing seasons of 2015 and 2022, identified Carabidae to species, and measured 10 functional traits of each species</w:t>
      </w:r>
      <w:r w:rsidR="00AC5B1A">
        <w:t xml:space="preserve">. Our results show that salvage-logged habitat differed in ground beetle species and traits from undisturbed forest, while unsalvaged windthrow was </w:t>
      </w:r>
      <w:proofErr w:type="gramStart"/>
      <w:r w:rsidR="00AC5B1A">
        <w:t>similar to</w:t>
      </w:r>
      <w:proofErr w:type="gramEnd"/>
      <w:r w:rsidR="00AC5B1A">
        <w:t xml:space="preserve"> the undisturbed forest. Species common in salvage-logged habitat tended to be smaller, flight-capable, have proportionally larger eyes, and proportionally longer rear trochanters, suggesting that environmental conditions may be filtering species based on their traits. </w:t>
      </w:r>
      <w:r w:rsidR="008C3A72">
        <w:t>Differences between forest management treatments were still detectable nine years after salvage-logging, indicating that combined natural and anthropogenic disturbances have lasting impacts on biodiversity.</w:t>
      </w:r>
    </w:p>
    <w:p w14:paraId="28FB31BA" w14:textId="0D608DFE" w:rsidR="00527A65" w:rsidRDefault="00527A65" w:rsidP="00527A65">
      <w:pPr>
        <w:spacing w:line="480" w:lineRule="auto"/>
      </w:pPr>
    </w:p>
    <w:p w14:paraId="47AF690A" w14:textId="02AAAC02" w:rsidR="00527A65" w:rsidRDefault="00527A65" w:rsidP="00527A65">
      <w:pPr>
        <w:spacing w:line="480" w:lineRule="auto"/>
      </w:pPr>
    </w:p>
    <w:p w14:paraId="2F5D6E83" w14:textId="79DA2098" w:rsidR="00527A65" w:rsidRDefault="00527A65" w:rsidP="00527A65">
      <w:pPr>
        <w:spacing w:line="480" w:lineRule="auto"/>
      </w:pPr>
    </w:p>
    <w:p w14:paraId="2E65752D" w14:textId="4C8290DC" w:rsidR="00527A65" w:rsidRDefault="00527A65" w:rsidP="00527A65">
      <w:pPr>
        <w:spacing w:line="480" w:lineRule="auto"/>
      </w:pPr>
    </w:p>
    <w:p w14:paraId="054D142C" w14:textId="13257F92" w:rsidR="00527A65" w:rsidRDefault="00527A65" w:rsidP="00527A65">
      <w:pPr>
        <w:spacing w:line="480" w:lineRule="auto"/>
      </w:pPr>
    </w:p>
    <w:p w14:paraId="790B80C5" w14:textId="2C1C118E" w:rsidR="00527A65" w:rsidRDefault="00527A65" w:rsidP="00527A65">
      <w:pPr>
        <w:spacing w:line="480" w:lineRule="auto"/>
      </w:pPr>
    </w:p>
    <w:p w14:paraId="49580CE3" w14:textId="4BDA364C" w:rsidR="00527A65" w:rsidRDefault="00954C21" w:rsidP="00527A65">
      <w:pPr>
        <w:spacing w:line="480" w:lineRule="auto"/>
      </w:pPr>
      <w:r w:rsidRPr="000F1DB4">
        <w:rPr>
          <w:noProof/>
        </w:rPr>
        <mc:AlternateContent>
          <mc:Choice Requires="wps">
            <w:drawing>
              <wp:anchor distT="0" distB="0" distL="114300" distR="114300" simplePos="0" relativeHeight="251659264" behindDoc="0" locked="0" layoutInCell="1" allowOverlap="1" wp14:anchorId="1DAE8D7F" wp14:editId="21742B25">
                <wp:simplePos x="0" y="0"/>
                <wp:positionH relativeFrom="margin">
                  <wp:posOffset>130175</wp:posOffset>
                </wp:positionH>
                <wp:positionV relativeFrom="page">
                  <wp:posOffset>6776720</wp:posOffset>
                </wp:positionV>
                <wp:extent cx="5486400" cy="1753565"/>
                <wp:effectExtent l="0" t="0" r="19050" b="18415"/>
                <wp:wrapNone/>
                <wp:docPr id="4" name="Text Box 4"/>
                <wp:cNvGraphicFramePr/>
                <a:graphic xmlns:a="http://schemas.openxmlformats.org/drawingml/2006/main">
                  <a:graphicData uri="http://schemas.microsoft.com/office/word/2010/wordprocessingShape">
                    <wps:wsp>
                      <wps:cNvSpPr txBox="1"/>
                      <wps:spPr>
                        <a:xfrm>
                          <a:off x="0" y="0"/>
                          <a:ext cx="5486400" cy="1753565"/>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7C5437" w14:textId="77777777" w:rsidR="0004216D" w:rsidRDefault="0004216D" w:rsidP="00527A65">
                            <w:pPr>
                              <w:spacing w:line="480" w:lineRule="auto"/>
                            </w:pPr>
                            <w:r>
                              <w:t>The abstract is a required part of your document.  The abstract begins on page ‘ii’ which is the first page number to appear in the document.  The abstract is the first item to appear in the Table of Contents.  The abstract is double spaced just as the document itself is double spaced.</w:t>
                            </w:r>
                          </w:p>
                          <w:p w14:paraId="6FB7ABC7" w14:textId="77777777" w:rsidR="0004216D" w:rsidRPr="00DA2908" w:rsidRDefault="0004216D" w:rsidP="00527A65">
                            <w:pPr>
                              <w:spacing w:line="480" w:lineRule="auto"/>
                              <w:jc w:val="center"/>
                              <w:rPr>
                                <w:b/>
                              </w:rPr>
                            </w:pPr>
                            <w:r w:rsidRPr="00DA2908">
                              <w:rPr>
                                <w:b/>
                              </w:rPr>
                              <w:t>DELETE THIS BOX BEFORE PRINTING.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E8D7F" id="Text Box 4" o:spid="_x0000_s1028" type="#_x0000_t202" style="position:absolute;margin-left:10.25pt;margin-top:533.6pt;width:6in;height:138.1pt;z-index:25165926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" fillcolor="#ed7d31 [3205]" strokeweight=".5pt">
                <v:textbox>
                  <w:txbxContent>
                    <w:p w14:paraId="4F7C5437" w14:textId="77777777" w:rsidR="0004216D" w:rsidRDefault="0004216D" w:rsidP="00527A65">
                      <w:pPr>
                        <w:spacing w:line="480" w:lineRule="auto"/>
                      </w:pPr>
                      <w:r>
                        <w:t>The abstract is a required part of your document.  The abstract begins on page ‘ii’ which is the first page number to appear in the document.  The abstract is the first item to appear in the Table of Contents.  The abstract is double spaced just as the document itself is double spaced.</w:t>
                      </w:r>
                    </w:p>
                    <w:p w14:paraId="6FB7ABC7" w14:textId="77777777" w:rsidR="0004216D" w:rsidRPr="00DA2908" w:rsidRDefault="0004216D" w:rsidP="00527A65">
                      <w:pPr>
                        <w:spacing w:line="480" w:lineRule="auto"/>
                        <w:jc w:val="center"/>
                        <w:rPr>
                          <w:b/>
                        </w:rPr>
                      </w:pPr>
                      <w:r w:rsidRPr="00DA2908">
                        <w:rPr>
                          <w:b/>
                        </w:rPr>
                        <w:t>DELETE THIS BOX BEFORE PRINTING.</w:t>
                      </w:r>
                    </w:p>
                  </w:txbxContent>
                </v:textbox>
                <w10:wrap anchorx="margin" anchory="page"/>
              </v:shape>
            </w:pict>
          </mc:Fallback>
        </mc:AlternateContent>
      </w:r>
    </w:p>
    <w:p w14:paraId="1121E6A2" w14:textId="77777777" w:rsidR="00527A65" w:rsidRDefault="00527A65" w:rsidP="00527A65">
      <w:pPr>
        <w:spacing w:line="480" w:lineRule="auto"/>
        <w:sectPr w:rsidR="00527A65" w:rsidSect="00C23E93">
          <w:pgSz w:w="12240" w:h="15840"/>
          <w:pgMar w:top="1440" w:right="1440" w:bottom="1440" w:left="2160" w:header="720" w:footer="1584" w:gutter="0"/>
          <w:pgNumType w:fmt="lowerRoman"/>
          <w:cols w:space="720"/>
          <w:docGrid w:linePitch="360"/>
        </w:sectPr>
      </w:pPr>
    </w:p>
    <w:p w14:paraId="5C9982B5" w14:textId="77777777" w:rsidR="00527A65" w:rsidRDefault="000B1ED6" w:rsidP="00185AC8">
      <w:pPr>
        <w:pStyle w:val="Heading1"/>
      </w:pPr>
      <w:bookmarkStart w:id="1" w:name="_Toc493073248"/>
      <w:r>
        <w:lastRenderedPageBreak/>
        <w:t>Acknowledgments</w:t>
      </w:r>
      <w:bookmarkEnd w:id="1"/>
    </w:p>
    <w:p w14:paraId="083839E4" w14:textId="1AFF8D44" w:rsidR="00527A65" w:rsidRDefault="002C04A1" w:rsidP="00527A65">
      <w:pPr>
        <w:spacing w:line="480" w:lineRule="auto"/>
      </w:pPr>
      <w:r>
        <w:t xml:space="preserve">I would like to thank my research advisor, Kayla Perry, for providing encouragement  as I learned about forest entomology. She offered to lend books as well as gave </w:t>
      </w:r>
      <w:r w:rsidR="00401724">
        <w:t>excellent advice for setting up my hypotheses, deciding what I was going to record (both in the field and at the microscope), and gave helpful feedback on many presentations and these thesis chapters. I would like to thank the members of the Perry Lab for their support in completing my degree. And I would like to thank my committee members</w:t>
      </w:r>
      <w:r w:rsidR="002A7737">
        <w:t xml:space="preserve">, the </w:t>
      </w:r>
      <w:r w:rsidR="00401724">
        <w:t>professors who taught my classes in entomology</w:t>
      </w:r>
      <w:r w:rsidR="002A7737">
        <w:t>, and the graduate students in my classes</w:t>
      </w:r>
      <w:r w:rsidR="00401724">
        <w:t>. They have truly solidified my interest in the subject, and their dedicat</w:t>
      </w:r>
      <w:r w:rsidR="002A7737">
        <w:t xml:space="preserve">ion </w:t>
      </w:r>
      <w:r w:rsidR="00401724">
        <w:t>is evident.</w:t>
      </w:r>
    </w:p>
    <w:p w14:paraId="2FA1D287" w14:textId="77777777" w:rsidR="00401724" w:rsidRDefault="00401724" w:rsidP="00527A65">
      <w:pPr>
        <w:spacing w:line="480" w:lineRule="auto"/>
      </w:pPr>
    </w:p>
    <w:p w14:paraId="6A5160A2" w14:textId="74499060" w:rsidR="00401724" w:rsidRDefault="00401724" w:rsidP="00527A65">
      <w:pPr>
        <w:spacing w:line="480" w:lineRule="auto"/>
      </w:pPr>
      <w:r>
        <w:t xml:space="preserve">Chapter 1 would not have been possible without the work of numerous </w:t>
      </w:r>
      <w:r w:rsidR="00D46EB6">
        <w:t>people who set up the Michigan research plots between 2004-2008. I would like to thank Dianne Hartzler for support in relocating the research plots and being a resource for the supplies needed to do tree surveys. The staff at the Huron-Clinton MetroParks and Michigan Department of Natural Resources approved our research project. Tony Garro provided two summers of fieldwork assistance</w:t>
      </w:r>
      <w:r w:rsidR="001C2CA4">
        <w:t xml:space="preserve"> which involved dealing with the elements for long hours</w:t>
      </w:r>
      <w:r w:rsidR="00D46EB6">
        <w:t xml:space="preserve">. </w:t>
      </w:r>
      <w:r w:rsidR="001278E5">
        <w:t xml:space="preserve">The teams at car rental companies and hotels supported our fieldwork. Toby Petrice confirmed identifications of parasitoid wasps. Luciana Musetti provided advice on insect specimen </w:t>
      </w:r>
      <w:r w:rsidR="001278E5">
        <w:lastRenderedPageBreak/>
        <w:t xml:space="preserve">collection. Jessi Raubenolt, Cesia Cerrato, and Kayla Perry provided additional fieldwork support. Kathleen Knight gave advice on prism traps and ash identification. </w:t>
      </w:r>
    </w:p>
    <w:p w14:paraId="48002AB1" w14:textId="77777777" w:rsidR="001278E5" w:rsidRDefault="001278E5" w:rsidP="00527A65">
      <w:pPr>
        <w:spacing w:line="480" w:lineRule="auto"/>
      </w:pPr>
    </w:p>
    <w:p w14:paraId="0134FE90" w14:textId="6EA06190" w:rsidR="001278E5" w:rsidRDefault="001278E5" w:rsidP="00527A65">
      <w:pPr>
        <w:spacing w:line="480" w:lineRule="auto"/>
      </w:pPr>
      <w:r>
        <w:t xml:space="preserve">Chapter 2 would not have been possible without the work of many people. </w:t>
      </w:r>
      <w:r w:rsidR="001C2CA4">
        <w:t xml:space="preserve">Kayla Perry and </w:t>
      </w:r>
      <w:r>
        <w:t>Andrea Kautz</w:t>
      </w:r>
      <w:r w:rsidR="001C2CA4">
        <w:t xml:space="preserve"> designed the experiment and </w:t>
      </w:r>
      <w:r>
        <w:t>coordinated insect collections</w:t>
      </w:r>
      <w:r w:rsidR="001C2CA4">
        <w:t xml:space="preserve"> at </w:t>
      </w:r>
      <w:proofErr w:type="spellStart"/>
      <w:r w:rsidR="001C2CA4">
        <w:t>Powdermill</w:t>
      </w:r>
      <w:proofErr w:type="spellEnd"/>
      <w:r w:rsidR="001C2CA4">
        <w:t xml:space="preserve"> Nature Reserve in 2015 and 2022. </w:t>
      </w:r>
      <w:r w:rsidR="001C2CA4">
        <w:t>Kayla Perry identified all the ground beetles collected in 2015.</w:t>
      </w:r>
      <w:r w:rsidR="001C2CA4">
        <w:t xml:space="preserve"> Without their work, this project would never have happened. Suranga </w:t>
      </w:r>
      <w:proofErr w:type="spellStart"/>
      <w:r w:rsidR="001C2CA4">
        <w:t>Basnagala</w:t>
      </w:r>
      <w:proofErr w:type="spellEnd"/>
      <w:r w:rsidR="001C2CA4">
        <w:t xml:space="preserve"> provided detailed assistance to me as I learned to identify ground beetles and helped me numerous times in learning the basics of identification, giving encouraging feedback on presentations, and learning more about </w:t>
      </w:r>
      <w:r w:rsidR="002A7737">
        <w:t>insect</w:t>
      </w:r>
      <w:r w:rsidR="001C2CA4">
        <w:t xml:space="preserve"> diversity. </w:t>
      </w:r>
      <w:r>
        <w:t xml:space="preserve">Trap collection support was done by </w:t>
      </w:r>
      <w:r w:rsidR="001C2CA4" w:rsidRPr="001C2CA4">
        <w:t>Bryce Stouffer and Rachel Lloyd</w:t>
      </w:r>
      <w:r w:rsidR="001C2CA4">
        <w:t xml:space="preserve">. </w:t>
      </w:r>
      <w:r w:rsidR="002A7737">
        <w:t xml:space="preserve">The company which completed salvage-logging in 2013 created the forest management treatments which we tested in this study. Pitfall trap sorting, which enabled the investigation of ground beetles, was done by </w:t>
      </w:r>
      <w:r w:rsidRPr="001278E5">
        <w:t>Carolyn Velazquez</w:t>
      </w:r>
      <w:r w:rsidR="001C2CA4">
        <w:t xml:space="preserve">, </w:t>
      </w:r>
      <w:r w:rsidRPr="001278E5">
        <w:t>Cassian Filbrun, Cesia</w:t>
      </w:r>
      <w:r>
        <w:t xml:space="preserve"> Cerrato</w:t>
      </w:r>
      <w:r w:rsidRPr="001278E5">
        <w:t xml:space="preserve">, Diane Hartzler, Haley Marcum, John Gallander, Lizzie Arnold, </w:t>
      </w:r>
      <w:r w:rsidR="001C2CA4">
        <w:t xml:space="preserve">and </w:t>
      </w:r>
      <w:r w:rsidRPr="001278E5">
        <w:t xml:space="preserve">Suranga </w:t>
      </w:r>
      <w:proofErr w:type="spellStart"/>
      <w:r w:rsidRPr="001278E5">
        <w:t>Basnagala</w:t>
      </w:r>
      <w:proofErr w:type="spellEnd"/>
      <w:r w:rsidR="002A7737">
        <w:t>. Bob Davidson at the Carnegie Museum was instrumental in confirming 2015 species identifications.</w:t>
      </w:r>
    </w:p>
    <w:p w14:paraId="70119506" w14:textId="2F189138" w:rsidR="000B1ED6" w:rsidRDefault="000B1ED6" w:rsidP="00527A65">
      <w:pPr>
        <w:spacing w:line="480" w:lineRule="auto"/>
      </w:pPr>
    </w:p>
    <w:p w14:paraId="6D8F0608" w14:textId="2D4835BB" w:rsidR="000B1ED6" w:rsidRDefault="002A7737" w:rsidP="00527A65">
      <w:pPr>
        <w:spacing w:line="480" w:lineRule="auto"/>
      </w:pPr>
      <w:r>
        <w:t>Lastly, I would like to thank my family for their consistent support while I pursued my education.</w:t>
      </w:r>
    </w:p>
    <w:p w14:paraId="22E74EAE" w14:textId="19015187" w:rsidR="000B1ED6" w:rsidRDefault="000B1ED6" w:rsidP="00527A65">
      <w:pPr>
        <w:spacing w:line="480" w:lineRule="auto"/>
      </w:pPr>
    </w:p>
    <w:p w14:paraId="7B1BC832"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73DC0F49" w14:textId="77777777" w:rsidR="000B1ED6" w:rsidRDefault="000B1ED6" w:rsidP="00185AC8">
      <w:pPr>
        <w:pStyle w:val="Heading1"/>
      </w:pPr>
      <w:bookmarkStart w:id="2" w:name="_Toc493073249"/>
      <w:r>
        <w:lastRenderedPageBreak/>
        <w:t>Vita</w:t>
      </w:r>
      <w:bookmarkEnd w:id="2"/>
    </w:p>
    <w:p w14:paraId="1F6F8C4D" w14:textId="2D0496FF" w:rsidR="000B1ED6" w:rsidRDefault="002A7737" w:rsidP="00527A65">
      <w:pPr>
        <w:spacing w:line="480" w:lineRule="auto"/>
      </w:pPr>
      <w:r>
        <w:t>Education</w:t>
      </w:r>
    </w:p>
    <w:p w14:paraId="7C12F465" w14:textId="77777777" w:rsidR="002A7737" w:rsidRDefault="002A7737" w:rsidP="00B53E01">
      <w:proofErr w:type="gramStart"/>
      <w:r>
        <w:t>The Ohio</w:t>
      </w:r>
      <w:proofErr w:type="gramEnd"/>
      <w:r>
        <w:t xml:space="preserve"> State University, Columbus, OH</w:t>
      </w:r>
    </w:p>
    <w:p w14:paraId="7E36BE59" w14:textId="77777777" w:rsidR="002A7737" w:rsidRDefault="002A7737" w:rsidP="00B53E01">
      <w:proofErr w:type="gramStart"/>
      <w:r>
        <w:t>Graduate</w:t>
      </w:r>
      <w:proofErr w:type="gramEnd"/>
      <w:r>
        <w:t xml:space="preserve"> student in the Department of Entomology, College of Food, Agriculture, and Environmental Sciences</w:t>
      </w:r>
    </w:p>
    <w:p w14:paraId="15315FAF" w14:textId="77777777" w:rsidR="002A7737" w:rsidRDefault="002A7737" w:rsidP="00B53E01"/>
    <w:p w14:paraId="22308016" w14:textId="77777777" w:rsidR="002A7737" w:rsidRDefault="002A7737" w:rsidP="00B53E01">
      <w:r>
        <w:t>The Ohio State University, Columbus, OH, GPA: 3.73 – Honors Program in College of Arts and Sciences, 2021.</w:t>
      </w:r>
    </w:p>
    <w:p w14:paraId="39AE98B8" w14:textId="77777777" w:rsidR="002A7737" w:rsidRDefault="002A7737" w:rsidP="00B53E01">
      <w:r>
        <w:t>Major: Mathematics (Bachelor of Science)</w:t>
      </w:r>
    </w:p>
    <w:p w14:paraId="7A25A4AE" w14:textId="77777777" w:rsidR="002A7737" w:rsidRDefault="002A7737" w:rsidP="00B53E01">
      <w:r>
        <w:t>Minor: Evolution, Ecology, and Organismal Biology</w:t>
      </w:r>
    </w:p>
    <w:p w14:paraId="3A496E28" w14:textId="112B9F40" w:rsidR="002A7737" w:rsidRDefault="002A7737" w:rsidP="00B53E01">
      <w:r>
        <w:t>Graduated with Honors Research Distinction</w:t>
      </w:r>
    </w:p>
    <w:p w14:paraId="7CC9106D" w14:textId="77777777" w:rsidR="0052119A" w:rsidRDefault="0052119A" w:rsidP="00B53E01"/>
    <w:p w14:paraId="4CF7B81C" w14:textId="6EC55F69" w:rsidR="002A7737" w:rsidRDefault="002A7737" w:rsidP="00527A65">
      <w:pPr>
        <w:spacing w:line="480" w:lineRule="auto"/>
      </w:pPr>
      <w:r>
        <w:t>Experience</w:t>
      </w:r>
    </w:p>
    <w:p w14:paraId="2D212A6B" w14:textId="77777777" w:rsidR="000B1ED6" w:rsidRDefault="000B1ED6" w:rsidP="00527A65">
      <w:pPr>
        <w:spacing w:line="480" w:lineRule="auto"/>
      </w:pPr>
    </w:p>
    <w:p w14:paraId="6C651220" w14:textId="77777777" w:rsidR="000B1ED6" w:rsidRDefault="000B1ED6" w:rsidP="000B1ED6">
      <w:pPr>
        <w:spacing w:line="480" w:lineRule="auto"/>
        <w:jc w:val="center"/>
      </w:pPr>
    </w:p>
    <w:p w14:paraId="7C754BDC" w14:textId="77777777" w:rsidR="000B1ED6" w:rsidRDefault="000B1ED6" w:rsidP="000B1ED6">
      <w:pPr>
        <w:spacing w:line="480" w:lineRule="auto"/>
        <w:jc w:val="center"/>
      </w:pPr>
      <w:r>
        <w:t>Publications</w:t>
      </w:r>
    </w:p>
    <w:p w14:paraId="3AEC290A" w14:textId="24EA2580" w:rsidR="000B1ED6" w:rsidRDefault="000B1ED6" w:rsidP="00527A65">
      <w:pPr>
        <w:spacing w:line="480" w:lineRule="auto"/>
      </w:pPr>
    </w:p>
    <w:p w14:paraId="10EF30B0" w14:textId="77777777" w:rsidR="000B1ED6" w:rsidRDefault="000B1ED6" w:rsidP="00527A65">
      <w:pPr>
        <w:spacing w:line="480" w:lineRule="auto"/>
      </w:pPr>
    </w:p>
    <w:p w14:paraId="432B916D" w14:textId="77777777" w:rsidR="000B1ED6" w:rsidRDefault="000B1ED6" w:rsidP="00527A65">
      <w:pPr>
        <w:spacing w:line="480" w:lineRule="auto"/>
      </w:pPr>
    </w:p>
    <w:p w14:paraId="7976D2FE" w14:textId="77777777" w:rsidR="000B1ED6" w:rsidRDefault="000B1ED6" w:rsidP="00527A65">
      <w:pPr>
        <w:spacing w:line="480" w:lineRule="auto"/>
      </w:pPr>
    </w:p>
    <w:p w14:paraId="5E8956A7" w14:textId="77777777" w:rsidR="000B1ED6" w:rsidRDefault="000B1ED6" w:rsidP="000B1ED6">
      <w:pPr>
        <w:spacing w:line="480" w:lineRule="auto"/>
        <w:jc w:val="center"/>
      </w:pPr>
      <w:r>
        <w:t>Fields of Study</w:t>
      </w:r>
    </w:p>
    <w:p w14:paraId="55CE3296" w14:textId="77777777" w:rsidR="000B1ED6" w:rsidRDefault="000B1ED6" w:rsidP="00527A65">
      <w:pPr>
        <w:spacing w:line="480" w:lineRule="auto"/>
      </w:pPr>
    </w:p>
    <w:p w14:paraId="6277903D" w14:textId="3DC3E1C5" w:rsidR="000B1ED6" w:rsidRDefault="000B1ED6" w:rsidP="00527A65">
      <w:pPr>
        <w:spacing w:line="480" w:lineRule="auto"/>
      </w:pPr>
      <w:r>
        <w:t xml:space="preserve">Major Field: </w:t>
      </w:r>
      <w:r w:rsidR="002A7737">
        <w:t>Entomology</w:t>
      </w:r>
    </w:p>
    <w:p w14:paraId="1FE555A5" w14:textId="77777777" w:rsidR="000B1ED6" w:rsidRDefault="000B1ED6" w:rsidP="00527A65">
      <w:pPr>
        <w:spacing w:line="480" w:lineRule="auto"/>
      </w:pPr>
    </w:p>
    <w:p w14:paraId="3C135A7B" w14:textId="77777777" w:rsidR="000B1ED6" w:rsidRDefault="000B1ED6" w:rsidP="00527A65">
      <w:pPr>
        <w:spacing w:line="480" w:lineRule="auto"/>
      </w:pPr>
    </w:p>
    <w:p w14:paraId="4D82FBB9" w14:textId="77777777" w:rsidR="000B1ED6" w:rsidRDefault="000B1ED6" w:rsidP="00527A65">
      <w:pPr>
        <w:spacing w:line="480" w:lineRule="auto"/>
      </w:pPr>
    </w:p>
    <w:p w14:paraId="34FFB649" w14:textId="77777777" w:rsidR="000B1ED6" w:rsidRDefault="000B1ED6" w:rsidP="00527A65">
      <w:pPr>
        <w:spacing w:line="480" w:lineRule="auto"/>
      </w:pPr>
    </w:p>
    <w:p w14:paraId="5100CC56"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26ABD377" w14:textId="77777777" w:rsidR="000B1ED6" w:rsidRDefault="000B1ED6" w:rsidP="00527A65">
      <w:pPr>
        <w:spacing w:line="480" w:lineRule="auto"/>
      </w:pPr>
    </w:p>
    <w:p w14:paraId="28DC3600" w14:textId="77777777" w:rsidR="000B1ED6" w:rsidRDefault="000B1ED6" w:rsidP="00527A65">
      <w:pPr>
        <w:spacing w:line="480" w:lineRule="auto"/>
      </w:pPr>
    </w:p>
    <w:p w14:paraId="23107991" w14:textId="77777777" w:rsidR="000B1ED6" w:rsidRDefault="000B1ED6" w:rsidP="00527A65">
      <w:pPr>
        <w:spacing w:line="480" w:lineRule="auto"/>
      </w:pPr>
    </w:p>
    <w:p w14:paraId="4A1461CD" w14:textId="77777777" w:rsidR="000B1ED6" w:rsidRDefault="000B1ED6" w:rsidP="000B1ED6">
      <w:pPr>
        <w:spacing w:line="480" w:lineRule="auto"/>
        <w:jc w:val="center"/>
      </w:pPr>
      <w:r>
        <w:t>Table of Contents</w:t>
      </w:r>
    </w:p>
    <w:sdt>
      <w:sdtPr>
        <w:rPr>
          <w:rFonts w:ascii="Times New Roman" w:eastAsiaTheme="minorHAnsi" w:hAnsi="Times New Roman" w:cstheme="minorBidi"/>
          <w:color w:val="auto"/>
          <w:sz w:val="24"/>
          <w:szCs w:val="24"/>
        </w:rPr>
        <w:id w:val="514354632"/>
        <w:docPartObj>
          <w:docPartGallery w:val="Table of Contents"/>
          <w:docPartUnique/>
        </w:docPartObj>
      </w:sdtPr>
      <w:sdtEndPr>
        <w:rPr>
          <w:b/>
          <w:bCs/>
          <w:noProof/>
        </w:rPr>
      </w:sdtEndPr>
      <w:sdtContent>
        <w:p w14:paraId="0AF8E32C" w14:textId="77777777" w:rsidR="0077693B" w:rsidRDefault="0077693B">
          <w:pPr>
            <w:pStyle w:val="TOCHeading"/>
          </w:pPr>
        </w:p>
        <w:p w14:paraId="092FBF77" w14:textId="77777777" w:rsidR="00B832EB" w:rsidRDefault="0077693B">
          <w:pPr>
            <w:pStyle w:val="TOC1"/>
            <w:tabs>
              <w:tab w:val="right" w:leader="dot" w:pos="8630"/>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493073246" w:history="1">
            <w:r w:rsidR="00B832EB" w:rsidRPr="000565DC">
              <w:rPr>
                <w:rStyle w:val="Hyperlink"/>
                <w:noProof/>
              </w:rPr>
              <w:t>Abstract</w:t>
            </w:r>
            <w:r w:rsidR="00B832EB">
              <w:rPr>
                <w:noProof/>
                <w:webHidden/>
              </w:rPr>
              <w:tab/>
            </w:r>
            <w:r w:rsidR="00B832EB">
              <w:rPr>
                <w:noProof/>
                <w:webHidden/>
              </w:rPr>
              <w:fldChar w:fldCharType="begin"/>
            </w:r>
            <w:r w:rsidR="00B832EB">
              <w:rPr>
                <w:noProof/>
                <w:webHidden/>
              </w:rPr>
              <w:instrText xml:space="preserve"> PAGEREF _Toc493073246 \h </w:instrText>
            </w:r>
            <w:r w:rsidR="00B832EB">
              <w:rPr>
                <w:noProof/>
                <w:webHidden/>
              </w:rPr>
            </w:r>
            <w:r w:rsidR="00B832EB">
              <w:rPr>
                <w:noProof/>
                <w:webHidden/>
              </w:rPr>
              <w:fldChar w:fldCharType="separate"/>
            </w:r>
            <w:r w:rsidR="0089659C">
              <w:rPr>
                <w:noProof/>
                <w:webHidden/>
              </w:rPr>
              <w:t>ii</w:t>
            </w:r>
            <w:r w:rsidR="00B832EB">
              <w:rPr>
                <w:noProof/>
                <w:webHidden/>
              </w:rPr>
              <w:fldChar w:fldCharType="end"/>
            </w:r>
          </w:hyperlink>
        </w:p>
        <w:p w14:paraId="07D0FFB7"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7" w:history="1">
            <w:r w:rsidRPr="000565DC">
              <w:rPr>
                <w:rStyle w:val="Hyperlink"/>
                <w:noProof/>
              </w:rPr>
              <w:t>Dedication</w:t>
            </w:r>
            <w:r>
              <w:rPr>
                <w:noProof/>
                <w:webHidden/>
              </w:rPr>
              <w:tab/>
            </w:r>
            <w:r>
              <w:rPr>
                <w:noProof/>
                <w:webHidden/>
              </w:rPr>
              <w:fldChar w:fldCharType="begin"/>
            </w:r>
            <w:r>
              <w:rPr>
                <w:noProof/>
                <w:webHidden/>
              </w:rPr>
              <w:instrText xml:space="preserve"> PAGEREF _Toc493073247 \h </w:instrText>
            </w:r>
            <w:r>
              <w:rPr>
                <w:noProof/>
                <w:webHidden/>
              </w:rPr>
            </w:r>
            <w:r>
              <w:rPr>
                <w:noProof/>
                <w:webHidden/>
              </w:rPr>
              <w:fldChar w:fldCharType="separate"/>
            </w:r>
            <w:r w:rsidR="0089659C">
              <w:rPr>
                <w:noProof/>
                <w:webHidden/>
              </w:rPr>
              <w:t>iii</w:t>
            </w:r>
            <w:r>
              <w:rPr>
                <w:noProof/>
                <w:webHidden/>
              </w:rPr>
              <w:fldChar w:fldCharType="end"/>
            </w:r>
          </w:hyperlink>
        </w:p>
        <w:p w14:paraId="77EECDE5"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8" w:history="1">
            <w:r w:rsidRPr="000565DC">
              <w:rPr>
                <w:rStyle w:val="Hyperlink"/>
                <w:noProof/>
              </w:rPr>
              <w:t>Acknowledgments</w:t>
            </w:r>
            <w:r>
              <w:rPr>
                <w:noProof/>
                <w:webHidden/>
              </w:rPr>
              <w:tab/>
            </w:r>
            <w:r>
              <w:rPr>
                <w:noProof/>
                <w:webHidden/>
              </w:rPr>
              <w:fldChar w:fldCharType="begin"/>
            </w:r>
            <w:r>
              <w:rPr>
                <w:noProof/>
                <w:webHidden/>
              </w:rPr>
              <w:instrText xml:space="preserve"> PAGEREF _Toc493073248 \h </w:instrText>
            </w:r>
            <w:r>
              <w:rPr>
                <w:noProof/>
                <w:webHidden/>
              </w:rPr>
            </w:r>
            <w:r>
              <w:rPr>
                <w:noProof/>
                <w:webHidden/>
              </w:rPr>
              <w:fldChar w:fldCharType="separate"/>
            </w:r>
            <w:r w:rsidR="0089659C">
              <w:rPr>
                <w:noProof/>
                <w:webHidden/>
              </w:rPr>
              <w:t>iv</w:t>
            </w:r>
            <w:r>
              <w:rPr>
                <w:noProof/>
                <w:webHidden/>
              </w:rPr>
              <w:fldChar w:fldCharType="end"/>
            </w:r>
          </w:hyperlink>
        </w:p>
        <w:p w14:paraId="1F5DAFCC"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9" w:history="1">
            <w:r w:rsidRPr="000565DC">
              <w:rPr>
                <w:rStyle w:val="Hyperlink"/>
                <w:noProof/>
              </w:rPr>
              <w:t>Vita</w:t>
            </w:r>
            <w:r>
              <w:rPr>
                <w:noProof/>
                <w:webHidden/>
              </w:rPr>
              <w:tab/>
            </w:r>
            <w:r>
              <w:rPr>
                <w:noProof/>
                <w:webHidden/>
              </w:rPr>
              <w:fldChar w:fldCharType="begin"/>
            </w:r>
            <w:r>
              <w:rPr>
                <w:noProof/>
                <w:webHidden/>
              </w:rPr>
              <w:instrText xml:space="preserve"> PAGEREF _Toc493073249 \h </w:instrText>
            </w:r>
            <w:r>
              <w:rPr>
                <w:noProof/>
                <w:webHidden/>
              </w:rPr>
            </w:r>
            <w:r>
              <w:rPr>
                <w:noProof/>
                <w:webHidden/>
              </w:rPr>
              <w:fldChar w:fldCharType="separate"/>
            </w:r>
            <w:r w:rsidR="0089659C">
              <w:rPr>
                <w:noProof/>
                <w:webHidden/>
              </w:rPr>
              <w:t>v</w:t>
            </w:r>
            <w:r>
              <w:rPr>
                <w:noProof/>
                <w:webHidden/>
              </w:rPr>
              <w:fldChar w:fldCharType="end"/>
            </w:r>
          </w:hyperlink>
        </w:p>
        <w:p w14:paraId="682DE446"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0" w:history="1">
            <w:r w:rsidRPr="000565DC">
              <w:rPr>
                <w:rStyle w:val="Hyperlink"/>
                <w:noProof/>
              </w:rPr>
              <w:t>List of Tables</w:t>
            </w:r>
            <w:r>
              <w:rPr>
                <w:noProof/>
                <w:webHidden/>
              </w:rPr>
              <w:tab/>
            </w:r>
            <w:r>
              <w:rPr>
                <w:noProof/>
                <w:webHidden/>
              </w:rPr>
              <w:fldChar w:fldCharType="begin"/>
            </w:r>
            <w:r>
              <w:rPr>
                <w:noProof/>
                <w:webHidden/>
              </w:rPr>
              <w:instrText xml:space="preserve"> PAGEREF _Toc493073250 \h </w:instrText>
            </w:r>
            <w:r>
              <w:rPr>
                <w:noProof/>
                <w:webHidden/>
              </w:rPr>
            </w:r>
            <w:r>
              <w:rPr>
                <w:noProof/>
                <w:webHidden/>
              </w:rPr>
              <w:fldChar w:fldCharType="separate"/>
            </w:r>
            <w:r w:rsidR="0089659C">
              <w:rPr>
                <w:noProof/>
                <w:webHidden/>
              </w:rPr>
              <w:t>vii</w:t>
            </w:r>
            <w:r>
              <w:rPr>
                <w:noProof/>
                <w:webHidden/>
              </w:rPr>
              <w:fldChar w:fldCharType="end"/>
            </w:r>
          </w:hyperlink>
        </w:p>
        <w:p w14:paraId="439B2FFD"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1" w:history="1">
            <w:r w:rsidRPr="000565DC">
              <w:rPr>
                <w:rStyle w:val="Hyperlink"/>
                <w:noProof/>
              </w:rPr>
              <w:t>List of Figures</w:t>
            </w:r>
            <w:r>
              <w:rPr>
                <w:noProof/>
                <w:webHidden/>
              </w:rPr>
              <w:tab/>
            </w:r>
            <w:r>
              <w:rPr>
                <w:noProof/>
                <w:webHidden/>
              </w:rPr>
              <w:fldChar w:fldCharType="begin"/>
            </w:r>
            <w:r>
              <w:rPr>
                <w:noProof/>
                <w:webHidden/>
              </w:rPr>
              <w:instrText xml:space="preserve"> PAGEREF _Toc493073251 \h </w:instrText>
            </w:r>
            <w:r>
              <w:rPr>
                <w:noProof/>
                <w:webHidden/>
              </w:rPr>
            </w:r>
            <w:r>
              <w:rPr>
                <w:noProof/>
                <w:webHidden/>
              </w:rPr>
              <w:fldChar w:fldCharType="separate"/>
            </w:r>
            <w:r w:rsidR="0089659C">
              <w:rPr>
                <w:noProof/>
                <w:webHidden/>
              </w:rPr>
              <w:t>viii</w:t>
            </w:r>
            <w:r>
              <w:rPr>
                <w:noProof/>
                <w:webHidden/>
              </w:rPr>
              <w:fldChar w:fldCharType="end"/>
            </w:r>
          </w:hyperlink>
        </w:p>
        <w:p w14:paraId="338CDF9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2" w:history="1">
            <w:r w:rsidRPr="000565DC">
              <w:rPr>
                <w:rStyle w:val="Hyperlink"/>
                <w:noProof/>
              </w:rPr>
              <w:t>Chapter 1. Introduction</w:t>
            </w:r>
            <w:r>
              <w:rPr>
                <w:noProof/>
                <w:webHidden/>
              </w:rPr>
              <w:tab/>
            </w:r>
            <w:r>
              <w:rPr>
                <w:noProof/>
                <w:webHidden/>
              </w:rPr>
              <w:fldChar w:fldCharType="begin"/>
            </w:r>
            <w:r>
              <w:rPr>
                <w:noProof/>
                <w:webHidden/>
              </w:rPr>
              <w:instrText xml:space="preserve"> PAGEREF _Toc493073252 \h </w:instrText>
            </w:r>
            <w:r>
              <w:rPr>
                <w:noProof/>
                <w:webHidden/>
              </w:rPr>
            </w:r>
            <w:r>
              <w:rPr>
                <w:noProof/>
                <w:webHidden/>
              </w:rPr>
              <w:fldChar w:fldCharType="separate"/>
            </w:r>
            <w:r w:rsidR="0089659C">
              <w:rPr>
                <w:noProof/>
                <w:webHidden/>
              </w:rPr>
              <w:t>1</w:t>
            </w:r>
            <w:r>
              <w:rPr>
                <w:noProof/>
                <w:webHidden/>
              </w:rPr>
              <w:fldChar w:fldCharType="end"/>
            </w:r>
          </w:hyperlink>
        </w:p>
        <w:p w14:paraId="3E6A8629"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3" w:history="1">
            <w:r w:rsidRPr="000565DC">
              <w:rPr>
                <w:rStyle w:val="Hyperlink"/>
                <w:noProof/>
              </w:rPr>
              <w:t>Using this Template [This is a First-Level Subheading]</w:t>
            </w:r>
            <w:r>
              <w:rPr>
                <w:noProof/>
                <w:webHidden/>
              </w:rPr>
              <w:tab/>
            </w:r>
            <w:r>
              <w:rPr>
                <w:noProof/>
                <w:webHidden/>
              </w:rPr>
              <w:fldChar w:fldCharType="begin"/>
            </w:r>
            <w:r>
              <w:rPr>
                <w:noProof/>
                <w:webHidden/>
              </w:rPr>
              <w:instrText xml:space="preserve"> PAGEREF _Toc493073253 \h </w:instrText>
            </w:r>
            <w:r>
              <w:rPr>
                <w:noProof/>
                <w:webHidden/>
              </w:rPr>
            </w:r>
            <w:r>
              <w:rPr>
                <w:noProof/>
                <w:webHidden/>
              </w:rPr>
              <w:fldChar w:fldCharType="separate"/>
            </w:r>
            <w:r w:rsidR="0089659C">
              <w:rPr>
                <w:noProof/>
                <w:webHidden/>
              </w:rPr>
              <w:t>2</w:t>
            </w:r>
            <w:r>
              <w:rPr>
                <w:noProof/>
                <w:webHidden/>
              </w:rPr>
              <w:fldChar w:fldCharType="end"/>
            </w:r>
          </w:hyperlink>
        </w:p>
        <w:p w14:paraId="17A9B8BA"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4" w:history="1">
            <w:r w:rsidRPr="000565DC">
              <w:rPr>
                <w:rStyle w:val="Hyperlink"/>
                <w:noProof/>
              </w:rPr>
              <w:t>Inserting and Numbering Figures [This is a Second-Level Subheading]</w:t>
            </w:r>
            <w:r>
              <w:rPr>
                <w:noProof/>
                <w:webHidden/>
              </w:rPr>
              <w:tab/>
            </w:r>
            <w:r>
              <w:rPr>
                <w:noProof/>
                <w:webHidden/>
              </w:rPr>
              <w:fldChar w:fldCharType="begin"/>
            </w:r>
            <w:r>
              <w:rPr>
                <w:noProof/>
                <w:webHidden/>
              </w:rPr>
              <w:instrText xml:space="preserve"> PAGEREF _Toc493073254 \h </w:instrText>
            </w:r>
            <w:r>
              <w:rPr>
                <w:noProof/>
                <w:webHidden/>
              </w:rPr>
            </w:r>
            <w:r>
              <w:rPr>
                <w:noProof/>
                <w:webHidden/>
              </w:rPr>
              <w:fldChar w:fldCharType="separate"/>
            </w:r>
            <w:r w:rsidR="0089659C">
              <w:rPr>
                <w:noProof/>
                <w:webHidden/>
              </w:rPr>
              <w:t>2</w:t>
            </w:r>
            <w:r>
              <w:rPr>
                <w:noProof/>
                <w:webHidden/>
              </w:rPr>
              <w:fldChar w:fldCharType="end"/>
            </w:r>
          </w:hyperlink>
        </w:p>
        <w:p w14:paraId="65206546"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5" w:history="1">
            <w:r w:rsidRPr="000565DC">
              <w:rPr>
                <w:rStyle w:val="Hyperlink"/>
                <w:noProof/>
              </w:rPr>
              <w:t>Numbering Figures</w:t>
            </w:r>
            <w:r>
              <w:rPr>
                <w:noProof/>
                <w:webHidden/>
              </w:rPr>
              <w:tab/>
            </w:r>
            <w:r>
              <w:rPr>
                <w:noProof/>
                <w:webHidden/>
              </w:rPr>
              <w:fldChar w:fldCharType="begin"/>
            </w:r>
            <w:r>
              <w:rPr>
                <w:noProof/>
                <w:webHidden/>
              </w:rPr>
              <w:instrText xml:space="preserve"> PAGEREF _Toc493073255 \h </w:instrText>
            </w:r>
            <w:r>
              <w:rPr>
                <w:noProof/>
                <w:webHidden/>
              </w:rPr>
            </w:r>
            <w:r>
              <w:rPr>
                <w:noProof/>
                <w:webHidden/>
              </w:rPr>
              <w:fldChar w:fldCharType="separate"/>
            </w:r>
            <w:r w:rsidR="0089659C">
              <w:rPr>
                <w:noProof/>
                <w:webHidden/>
              </w:rPr>
              <w:t>4</w:t>
            </w:r>
            <w:r>
              <w:rPr>
                <w:noProof/>
                <w:webHidden/>
              </w:rPr>
              <w:fldChar w:fldCharType="end"/>
            </w:r>
          </w:hyperlink>
        </w:p>
        <w:p w14:paraId="26DA26FE"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6" w:history="1">
            <w:r w:rsidRPr="000565DC">
              <w:rPr>
                <w:rStyle w:val="Hyperlink"/>
                <w:noProof/>
              </w:rPr>
              <w:t>Inserting and Numbering Tables</w:t>
            </w:r>
            <w:r>
              <w:rPr>
                <w:noProof/>
                <w:webHidden/>
              </w:rPr>
              <w:tab/>
            </w:r>
            <w:r>
              <w:rPr>
                <w:noProof/>
                <w:webHidden/>
              </w:rPr>
              <w:fldChar w:fldCharType="begin"/>
            </w:r>
            <w:r>
              <w:rPr>
                <w:noProof/>
                <w:webHidden/>
              </w:rPr>
              <w:instrText xml:space="preserve"> PAGEREF _Toc493073256 \h </w:instrText>
            </w:r>
            <w:r>
              <w:rPr>
                <w:noProof/>
                <w:webHidden/>
              </w:rPr>
            </w:r>
            <w:r>
              <w:rPr>
                <w:noProof/>
                <w:webHidden/>
              </w:rPr>
              <w:fldChar w:fldCharType="separate"/>
            </w:r>
            <w:r w:rsidR="0089659C">
              <w:rPr>
                <w:noProof/>
                <w:webHidden/>
              </w:rPr>
              <w:t>6</w:t>
            </w:r>
            <w:r>
              <w:rPr>
                <w:noProof/>
                <w:webHidden/>
              </w:rPr>
              <w:fldChar w:fldCharType="end"/>
            </w:r>
          </w:hyperlink>
        </w:p>
        <w:p w14:paraId="1A169BB8"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7" w:history="1">
            <w:r w:rsidRPr="000565DC">
              <w:rPr>
                <w:rStyle w:val="Hyperlink"/>
                <w:noProof/>
              </w:rPr>
              <w:t>More About Illustrations</w:t>
            </w:r>
            <w:r>
              <w:rPr>
                <w:noProof/>
                <w:webHidden/>
              </w:rPr>
              <w:tab/>
            </w:r>
            <w:r>
              <w:rPr>
                <w:noProof/>
                <w:webHidden/>
              </w:rPr>
              <w:fldChar w:fldCharType="begin"/>
            </w:r>
            <w:r>
              <w:rPr>
                <w:noProof/>
                <w:webHidden/>
              </w:rPr>
              <w:instrText xml:space="preserve"> PAGEREF _Toc493073257 \h </w:instrText>
            </w:r>
            <w:r>
              <w:rPr>
                <w:noProof/>
                <w:webHidden/>
              </w:rPr>
            </w:r>
            <w:r>
              <w:rPr>
                <w:noProof/>
                <w:webHidden/>
              </w:rPr>
              <w:fldChar w:fldCharType="separate"/>
            </w:r>
            <w:r w:rsidR="0089659C">
              <w:rPr>
                <w:noProof/>
                <w:webHidden/>
              </w:rPr>
              <w:t>7</w:t>
            </w:r>
            <w:r>
              <w:rPr>
                <w:noProof/>
                <w:webHidden/>
              </w:rPr>
              <w:fldChar w:fldCharType="end"/>
            </w:r>
          </w:hyperlink>
        </w:p>
        <w:p w14:paraId="7060933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8" w:history="1">
            <w:r w:rsidRPr="000565DC">
              <w:rPr>
                <w:rStyle w:val="Hyperlink"/>
                <w:noProof/>
              </w:rPr>
              <w:t>Chapter 2.  Useful Information and Things to Remember</w:t>
            </w:r>
            <w:r>
              <w:rPr>
                <w:noProof/>
                <w:webHidden/>
              </w:rPr>
              <w:tab/>
            </w:r>
            <w:r>
              <w:rPr>
                <w:noProof/>
                <w:webHidden/>
              </w:rPr>
              <w:fldChar w:fldCharType="begin"/>
            </w:r>
            <w:r>
              <w:rPr>
                <w:noProof/>
                <w:webHidden/>
              </w:rPr>
              <w:instrText xml:space="preserve"> PAGEREF _Toc493073258 \h </w:instrText>
            </w:r>
            <w:r>
              <w:rPr>
                <w:noProof/>
                <w:webHidden/>
              </w:rPr>
            </w:r>
            <w:r>
              <w:rPr>
                <w:noProof/>
                <w:webHidden/>
              </w:rPr>
              <w:fldChar w:fldCharType="separate"/>
            </w:r>
            <w:r w:rsidR="0089659C">
              <w:rPr>
                <w:noProof/>
                <w:webHidden/>
              </w:rPr>
              <w:t>10</w:t>
            </w:r>
            <w:r>
              <w:rPr>
                <w:noProof/>
                <w:webHidden/>
              </w:rPr>
              <w:fldChar w:fldCharType="end"/>
            </w:r>
          </w:hyperlink>
        </w:p>
        <w:p w14:paraId="43FCC015"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9" w:history="1">
            <w:r w:rsidRPr="000565DC">
              <w:rPr>
                <w:rStyle w:val="Hyperlink"/>
                <w:noProof/>
              </w:rPr>
              <w:t>Landscaped Pages</w:t>
            </w:r>
            <w:r>
              <w:rPr>
                <w:noProof/>
                <w:webHidden/>
              </w:rPr>
              <w:tab/>
            </w:r>
            <w:r>
              <w:rPr>
                <w:noProof/>
                <w:webHidden/>
              </w:rPr>
              <w:fldChar w:fldCharType="begin"/>
            </w:r>
            <w:r>
              <w:rPr>
                <w:noProof/>
                <w:webHidden/>
              </w:rPr>
              <w:instrText xml:space="preserve"> PAGEREF _Toc493073259 \h </w:instrText>
            </w:r>
            <w:r>
              <w:rPr>
                <w:noProof/>
                <w:webHidden/>
              </w:rPr>
            </w:r>
            <w:r>
              <w:rPr>
                <w:noProof/>
                <w:webHidden/>
              </w:rPr>
              <w:fldChar w:fldCharType="separate"/>
            </w:r>
            <w:r w:rsidR="0089659C">
              <w:rPr>
                <w:noProof/>
                <w:webHidden/>
              </w:rPr>
              <w:t>11</w:t>
            </w:r>
            <w:r>
              <w:rPr>
                <w:noProof/>
                <w:webHidden/>
              </w:rPr>
              <w:fldChar w:fldCharType="end"/>
            </w:r>
          </w:hyperlink>
        </w:p>
        <w:p w14:paraId="5261BF7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0" w:history="1">
            <w:r w:rsidRPr="000565DC">
              <w:rPr>
                <w:rStyle w:val="Hyperlink"/>
                <w:noProof/>
              </w:rPr>
              <w:t>Bibliography</w:t>
            </w:r>
            <w:r>
              <w:rPr>
                <w:noProof/>
                <w:webHidden/>
              </w:rPr>
              <w:tab/>
            </w:r>
            <w:r>
              <w:rPr>
                <w:noProof/>
                <w:webHidden/>
              </w:rPr>
              <w:fldChar w:fldCharType="begin"/>
            </w:r>
            <w:r>
              <w:rPr>
                <w:noProof/>
                <w:webHidden/>
              </w:rPr>
              <w:instrText xml:space="preserve"> PAGEREF _Toc493073260 \h </w:instrText>
            </w:r>
            <w:r>
              <w:rPr>
                <w:noProof/>
                <w:webHidden/>
              </w:rPr>
            </w:r>
            <w:r>
              <w:rPr>
                <w:noProof/>
                <w:webHidden/>
              </w:rPr>
              <w:fldChar w:fldCharType="separate"/>
            </w:r>
            <w:r w:rsidR="0089659C">
              <w:rPr>
                <w:noProof/>
                <w:webHidden/>
              </w:rPr>
              <w:t>12</w:t>
            </w:r>
            <w:r>
              <w:rPr>
                <w:noProof/>
                <w:webHidden/>
              </w:rPr>
              <w:fldChar w:fldCharType="end"/>
            </w:r>
          </w:hyperlink>
        </w:p>
        <w:p w14:paraId="0AFB3045"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1" w:history="1">
            <w:r w:rsidRPr="000565DC">
              <w:rPr>
                <w:rStyle w:val="Hyperlink"/>
                <w:noProof/>
              </w:rPr>
              <w:t>Appendix A.  Graduate Program Names</w:t>
            </w:r>
            <w:r>
              <w:rPr>
                <w:noProof/>
                <w:webHidden/>
              </w:rPr>
              <w:tab/>
            </w:r>
            <w:r>
              <w:rPr>
                <w:noProof/>
                <w:webHidden/>
              </w:rPr>
              <w:fldChar w:fldCharType="begin"/>
            </w:r>
            <w:r>
              <w:rPr>
                <w:noProof/>
                <w:webHidden/>
              </w:rPr>
              <w:instrText xml:space="preserve"> PAGEREF _Toc493073261 \h </w:instrText>
            </w:r>
            <w:r>
              <w:rPr>
                <w:noProof/>
                <w:webHidden/>
              </w:rPr>
            </w:r>
            <w:r>
              <w:rPr>
                <w:noProof/>
                <w:webHidden/>
              </w:rPr>
              <w:fldChar w:fldCharType="separate"/>
            </w:r>
            <w:r w:rsidR="0089659C">
              <w:rPr>
                <w:noProof/>
                <w:webHidden/>
              </w:rPr>
              <w:t>13</w:t>
            </w:r>
            <w:r>
              <w:rPr>
                <w:noProof/>
                <w:webHidden/>
              </w:rPr>
              <w:fldChar w:fldCharType="end"/>
            </w:r>
          </w:hyperlink>
        </w:p>
        <w:p w14:paraId="61777A17"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2" w:history="1">
            <w:r w:rsidRPr="000565DC">
              <w:rPr>
                <w:rStyle w:val="Hyperlink"/>
                <w:noProof/>
              </w:rPr>
              <w:t>Appendix B. Landscaped Page</w:t>
            </w:r>
            <w:r>
              <w:rPr>
                <w:noProof/>
                <w:webHidden/>
              </w:rPr>
              <w:tab/>
            </w:r>
            <w:r>
              <w:rPr>
                <w:noProof/>
                <w:webHidden/>
              </w:rPr>
              <w:fldChar w:fldCharType="begin"/>
            </w:r>
            <w:r>
              <w:rPr>
                <w:noProof/>
                <w:webHidden/>
              </w:rPr>
              <w:instrText xml:space="preserve"> PAGEREF _Toc493073262 \h </w:instrText>
            </w:r>
            <w:r>
              <w:rPr>
                <w:noProof/>
                <w:webHidden/>
              </w:rPr>
            </w:r>
            <w:r>
              <w:rPr>
                <w:noProof/>
                <w:webHidden/>
              </w:rPr>
              <w:fldChar w:fldCharType="separate"/>
            </w:r>
            <w:r w:rsidR="0089659C">
              <w:rPr>
                <w:noProof/>
                <w:webHidden/>
              </w:rPr>
              <w:t>17</w:t>
            </w:r>
            <w:r>
              <w:rPr>
                <w:noProof/>
                <w:webHidden/>
              </w:rPr>
              <w:fldChar w:fldCharType="end"/>
            </w:r>
          </w:hyperlink>
        </w:p>
        <w:p w14:paraId="3F93B8F2"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3" w:history="1">
            <w:r w:rsidRPr="000565DC">
              <w:rPr>
                <w:rStyle w:val="Hyperlink"/>
                <w:noProof/>
              </w:rPr>
              <w:t>Appendix C. Where to go for Additional Help</w:t>
            </w:r>
            <w:r>
              <w:rPr>
                <w:noProof/>
                <w:webHidden/>
              </w:rPr>
              <w:tab/>
            </w:r>
            <w:r>
              <w:rPr>
                <w:noProof/>
                <w:webHidden/>
              </w:rPr>
              <w:fldChar w:fldCharType="begin"/>
            </w:r>
            <w:r>
              <w:rPr>
                <w:noProof/>
                <w:webHidden/>
              </w:rPr>
              <w:instrText xml:space="preserve"> PAGEREF _Toc493073263 \h </w:instrText>
            </w:r>
            <w:r>
              <w:rPr>
                <w:noProof/>
                <w:webHidden/>
              </w:rPr>
            </w:r>
            <w:r>
              <w:rPr>
                <w:noProof/>
                <w:webHidden/>
              </w:rPr>
              <w:fldChar w:fldCharType="separate"/>
            </w:r>
            <w:r w:rsidR="0089659C">
              <w:rPr>
                <w:noProof/>
                <w:webHidden/>
              </w:rPr>
              <w:t>19</w:t>
            </w:r>
            <w:r>
              <w:rPr>
                <w:noProof/>
                <w:webHidden/>
              </w:rPr>
              <w:fldChar w:fldCharType="end"/>
            </w:r>
          </w:hyperlink>
        </w:p>
        <w:p w14:paraId="212AE7AB" w14:textId="77777777" w:rsidR="0077693B" w:rsidRDefault="0077693B">
          <w:r>
            <w:rPr>
              <w:b/>
              <w:bCs/>
              <w:noProof/>
            </w:rPr>
            <w:fldChar w:fldCharType="end"/>
          </w:r>
        </w:p>
      </w:sdtContent>
    </w:sdt>
    <w:p w14:paraId="0606571A" w14:textId="77777777" w:rsidR="000B1ED6" w:rsidRDefault="000B1ED6" w:rsidP="00527A65">
      <w:pPr>
        <w:spacing w:line="480" w:lineRule="auto"/>
      </w:pPr>
    </w:p>
    <w:p w14:paraId="3C483AF7" w14:textId="77777777" w:rsidR="000B1ED6" w:rsidRDefault="000B1ED6" w:rsidP="00527A65">
      <w:pPr>
        <w:spacing w:line="480" w:lineRule="auto"/>
      </w:pPr>
    </w:p>
    <w:p w14:paraId="3A0AEA40" w14:textId="77777777" w:rsidR="000B1ED6" w:rsidRDefault="000B1ED6" w:rsidP="00527A65">
      <w:pPr>
        <w:spacing w:line="480" w:lineRule="auto"/>
      </w:pPr>
    </w:p>
    <w:p w14:paraId="4FC96EE4"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7DB01244" w14:textId="77777777" w:rsidR="000B1ED6" w:rsidRDefault="000B1ED6" w:rsidP="00185AC8">
      <w:pPr>
        <w:pStyle w:val="Heading1"/>
      </w:pPr>
      <w:bookmarkStart w:id="3" w:name="_Toc493073250"/>
      <w:r>
        <w:lastRenderedPageBreak/>
        <w:t>List of Tables</w:t>
      </w:r>
      <w:bookmarkEnd w:id="3"/>
    </w:p>
    <w:p w14:paraId="66B9BB0E" w14:textId="77777777" w:rsidR="00023578" w:rsidRDefault="00023578">
      <w:pPr>
        <w:pStyle w:val="TableofFigures"/>
        <w:tabs>
          <w:tab w:val="right" w:leader="dot" w:pos="8630"/>
        </w:tabs>
        <w:rPr>
          <w:rFonts w:asciiTheme="minorHAnsi" w:eastAsiaTheme="minorEastAsia" w:hAnsiTheme="minorHAnsi"/>
          <w:noProof/>
          <w:sz w:val="22"/>
          <w:szCs w:val="22"/>
        </w:rPr>
      </w:pPr>
      <w:r>
        <w:fldChar w:fldCharType="begin"/>
      </w:r>
      <w:r>
        <w:instrText xml:space="preserve"> TOC \h \z \c "Table" </w:instrText>
      </w:r>
      <w:r>
        <w:fldChar w:fldCharType="separate"/>
      </w:r>
      <w:hyperlink w:anchor="_Toc490653955" w:history="1">
        <w:r w:rsidRPr="00090960">
          <w:rPr>
            <w:rStyle w:val="Hyperlink"/>
            <w:noProof/>
          </w:rPr>
          <w:t>Table 1 A sample continued table</w:t>
        </w:r>
        <w:r>
          <w:rPr>
            <w:noProof/>
            <w:webHidden/>
          </w:rPr>
          <w:tab/>
        </w:r>
        <w:r>
          <w:rPr>
            <w:noProof/>
            <w:webHidden/>
          </w:rPr>
          <w:fldChar w:fldCharType="begin"/>
        </w:r>
        <w:r>
          <w:rPr>
            <w:noProof/>
            <w:webHidden/>
          </w:rPr>
          <w:instrText xml:space="preserve"> PAGEREF _Toc490653955 \h </w:instrText>
        </w:r>
        <w:r>
          <w:rPr>
            <w:noProof/>
            <w:webHidden/>
          </w:rPr>
        </w:r>
        <w:r>
          <w:rPr>
            <w:noProof/>
            <w:webHidden/>
          </w:rPr>
          <w:fldChar w:fldCharType="separate"/>
        </w:r>
        <w:r w:rsidR="0089659C">
          <w:rPr>
            <w:noProof/>
            <w:webHidden/>
          </w:rPr>
          <w:t>2</w:t>
        </w:r>
        <w:r>
          <w:rPr>
            <w:noProof/>
            <w:webHidden/>
          </w:rPr>
          <w:fldChar w:fldCharType="end"/>
        </w:r>
      </w:hyperlink>
    </w:p>
    <w:p w14:paraId="7E49E7C4" w14:textId="77777777" w:rsidR="000B1ED6" w:rsidRDefault="00023578" w:rsidP="00527A65">
      <w:pPr>
        <w:spacing w:line="480" w:lineRule="auto"/>
      </w:pPr>
      <w:r>
        <w:fldChar w:fldCharType="end"/>
      </w:r>
    </w:p>
    <w:p w14:paraId="744D48AE" w14:textId="77777777" w:rsidR="000B1ED6" w:rsidRDefault="00185AC8" w:rsidP="00527A65">
      <w:pPr>
        <w:spacing w:line="480" w:lineRule="auto"/>
      </w:pPr>
      <w:r w:rsidRPr="000F1DB4">
        <w:rPr>
          <w:noProof/>
        </w:rPr>
        <mc:AlternateContent>
          <mc:Choice Requires="wps">
            <w:drawing>
              <wp:anchor distT="0" distB="0" distL="114300" distR="114300" simplePos="0" relativeHeight="251673600" behindDoc="0" locked="0" layoutInCell="1" allowOverlap="1" wp14:anchorId="50CCC3BA" wp14:editId="5A7D9760">
                <wp:simplePos x="0" y="0"/>
                <wp:positionH relativeFrom="margin">
                  <wp:align>left</wp:align>
                </wp:positionH>
                <wp:positionV relativeFrom="page">
                  <wp:posOffset>2926024</wp:posOffset>
                </wp:positionV>
                <wp:extent cx="5530850" cy="3032567"/>
                <wp:effectExtent l="0" t="0" r="12700" b="15875"/>
                <wp:wrapNone/>
                <wp:docPr id="11" name="Text Box 11"/>
                <wp:cNvGraphicFramePr/>
                <a:graphic xmlns:a="http://schemas.openxmlformats.org/drawingml/2006/main">
                  <a:graphicData uri="http://schemas.microsoft.com/office/word/2010/wordprocessingShape">
                    <wps:wsp>
                      <wps:cNvSpPr txBox="1"/>
                      <wps:spPr>
                        <a:xfrm>
                          <a:off x="0" y="0"/>
                          <a:ext cx="5530850" cy="3032567"/>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CA47A7" w14:textId="77777777" w:rsidR="0004216D" w:rsidRDefault="0004216D" w:rsidP="000B1ED6">
                            <w:pPr>
                              <w:spacing w:line="480" w:lineRule="auto"/>
                            </w:pPr>
                            <w:r>
                              <w:t>By using Word’s “Insert Caption….” Feature you can build your List of Tables (this page) and List of Figures (the following page).  The label and number, the caption, and page number appear in columns 1, 2, and 3 respectively.  You can update all fields prior to submitting your document by selecting the table, right click the text, and select “Update Field.”</w:t>
                            </w:r>
                          </w:p>
                          <w:p w14:paraId="2F2B8239"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332F9328" w14:textId="77777777" w:rsidR="0004216D" w:rsidRPr="00DA2908" w:rsidRDefault="0004216D" w:rsidP="00B152D9">
                            <w:pPr>
                              <w:spacing w:line="480" w:lineRule="auto"/>
                              <w:rPr>
                                <w:b/>
                              </w:rPr>
                            </w:pPr>
                            <w:r w:rsidRPr="00DA2908">
                              <w:rPr>
                                <w:b/>
                              </w:rPr>
                              <w:t xml:space="preserve">DELETE THIS WHOLE PAGE IF YOU </w:t>
                            </w:r>
                            <w:r>
                              <w:rPr>
                                <w:b/>
                              </w:rPr>
                              <w:t>DO NOT HAVE TABLES</w:t>
                            </w:r>
                            <w:r w:rsidRPr="00DA2908">
                              <w:rPr>
                                <w:b/>
                              </w:rPr>
                              <w:t xml:space="preserve"> IN YOUR DOCUMENT</w:t>
                            </w:r>
                          </w:p>
                          <w:p w14:paraId="432D4630" w14:textId="77777777" w:rsidR="0004216D" w:rsidRPr="00B152D9" w:rsidRDefault="0004216D" w:rsidP="000B1ED6">
                            <w:pPr>
                              <w:spacing w:line="480" w:lineRule="auto"/>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CCC3BA" id="Text Box 11" o:spid="_x0000_s1029" type="#_x0000_t202" style="position:absolute;margin-left:0;margin-top:230.4pt;width:435.5pt;height:238.8pt;z-index:251673600;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" fillcolor="#ed7d31 [3205]" strokeweight=".5pt">
                <v:textbox>
                  <w:txbxContent>
                    <w:p w14:paraId="14CA47A7" w14:textId="77777777" w:rsidR="0004216D" w:rsidRDefault="0004216D" w:rsidP="000B1ED6">
                      <w:pPr>
                        <w:spacing w:line="480" w:lineRule="auto"/>
                      </w:pPr>
                      <w:r>
                        <w:t>By using Word’s “Insert Caption….” Feature you can build your List of Tables (this page) and List of Figures (the following page).  The label and number, the caption, and page number appear in columns 1, 2, and 3 respectively.  You can update all fields prior to submitting your document by selecting the table, right click the text, and select “Update Field.”</w:t>
                      </w:r>
                    </w:p>
                    <w:p w14:paraId="2F2B8239"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332F9328" w14:textId="77777777" w:rsidR="0004216D" w:rsidRPr="00DA2908" w:rsidRDefault="0004216D" w:rsidP="00B152D9">
                      <w:pPr>
                        <w:spacing w:line="480" w:lineRule="auto"/>
                        <w:rPr>
                          <w:b/>
                        </w:rPr>
                      </w:pPr>
                      <w:r w:rsidRPr="00DA2908">
                        <w:rPr>
                          <w:b/>
                        </w:rPr>
                        <w:t xml:space="preserve">DELETE THIS WHOLE PAGE IF YOU </w:t>
                      </w:r>
                      <w:r>
                        <w:rPr>
                          <w:b/>
                        </w:rPr>
                        <w:t>DO NOT HAVE TABLES</w:t>
                      </w:r>
                      <w:r w:rsidRPr="00DA2908">
                        <w:rPr>
                          <w:b/>
                        </w:rPr>
                        <w:t xml:space="preserve"> IN YOUR DOCUMENT</w:t>
                      </w:r>
                    </w:p>
                    <w:p w14:paraId="432D4630" w14:textId="77777777" w:rsidR="0004216D" w:rsidRPr="00B152D9" w:rsidRDefault="0004216D" w:rsidP="000B1ED6">
                      <w:pPr>
                        <w:spacing w:line="480" w:lineRule="auto"/>
                        <w:rPr>
                          <w:b/>
                        </w:rPr>
                      </w:pPr>
                    </w:p>
                  </w:txbxContent>
                </v:textbox>
                <w10:wrap anchorx="margin" anchory="page"/>
              </v:shape>
            </w:pict>
          </mc:Fallback>
        </mc:AlternateContent>
      </w:r>
    </w:p>
    <w:p w14:paraId="53EA2C6D" w14:textId="77777777" w:rsidR="000B1ED6" w:rsidRDefault="000B1ED6" w:rsidP="00527A65">
      <w:pPr>
        <w:spacing w:line="480" w:lineRule="auto"/>
      </w:pPr>
    </w:p>
    <w:p w14:paraId="59B73D1E" w14:textId="77777777" w:rsidR="000B1ED6" w:rsidRDefault="000B1ED6" w:rsidP="00527A65">
      <w:pPr>
        <w:spacing w:line="480" w:lineRule="auto"/>
      </w:pPr>
    </w:p>
    <w:p w14:paraId="65B09AD6" w14:textId="77777777" w:rsidR="000B1ED6" w:rsidRDefault="000B1ED6" w:rsidP="00527A65">
      <w:pPr>
        <w:spacing w:line="480" w:lineRule="auto"/>
      </w:pPr>
    </w:p>
    <w:p w14:paraId="4330F602" w14:textId="77777777" w:rsidR="000B1ED6" w:rsidRDefault="000B1ED6" w:rsidP="00527A65">
      <w:pPr>
        <w:spacing w:line="480" w:lineRule="auto"/>
      </w:pPr>
    </w:p>
    <w:p w14:paraId="485A84A4" w14:textId="77777777" w:rsidR="000B1ED6" w:rsidRDefault="000B1ED6" w:rsidP="00527A65">
      <w:pPr>
        <w:spacing w:line="480" w:lineRule="auto"/>
      </w:pPr>
    </w:p>
    <w:p w14:paraId="539F6038" w14:textId="77777777" w:rsidR="000B1ED6" w:rsidRDefault="000B1ED6" w:rsidP="00527A65">
      <w:pPr>
        <w:spacing w:line="480" w:lineRule="auto"/>
      </w:pPr>
    </w:p>
    <w:p w14:paraId="243B199D" w14:textId="77777777" w:rsidR="000B1ED6" w:rsidRDefault="000B1ED6" w:rsidP="00527A65">
      <w:pPr>
        <w:spacing w:line="480" w:lineRule="auto"/>
      </w:pPr>
    </w:p>
    <w:p w14:paraId="0A526AA3" w14:textId="77777777" w:rsidR="000B1ED6" w:rsidRDefault="000B1ED6" w:rsidP="00527A65">
      <w:pPr>
        <w:spacing w:line="480" w:lineRule="auto"/>
      </w:pPr>
    </w:p>
    <w:p w14:paraId="16D1B773" w14:textId="77777777" w:rsidR="000B1ED6" w:rsidRDefault="000B1ED6" w:rsidP="00527A65">
      <w:pPr>
        <w:spacing w:line="480" w:lineRule="auto"/>
      </w:pPr>
    </w:p>
    <w:p w14:paraId="06776E27" w14:textId="77777777" w:rsidR="000B1ED6" w:rsidRDefault="000B1ED6" w:rsidP="00527A65">
      <w:pPr>
        <w:spacing w:line="480" w:lineRule="auto"/>
      </w:pPr>
    </w:p>
    <w:p w14:paraId="2EC98A90" w14:textId="77777777" w:rsidR="000B1ED6" w:rsidRDefault="000B1ED6" w:rsidP="00527A65">
      <w:pPr>
        <w:spacing w:line="480" w:lineRule="auto"/>
      </w:pPr>
    </w:p>
    <w:p w14:paraId="04D5793A"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0C98616B" w14:textId="77777777" w:rsidR="000B1ED6" w:rsidRDefault="000B1ED6" w:rsidP="00A55EBF">
      <w:pPr>
        <w:pStyle w:val="Heading1"/>
        <w:spacing w:line="480" w:lineRule="auto"/>
      </w:pPr>
      <w:bookmarkStart w:id="4" w:name="_Toc493073251"/>
      <w:r>
        <w:lastRenderedPageBreak/>
        <w:t>List of Figures</w:t>
      </w:r>
      <w:bookmarkEnd w:id="4"/>
    </w:p>
    <w:p w14:paraId="4CDDF3F4" w14:textId="77777777" w:rsidR="00B832EB" w:rsidRDefault="0077693B" w:rsidP="00B832EB">
      <w:pPr>
        <w:pStyle w:val="TableofFigures"/>
        <w:tabs>
          <w:tab w:val="right" w:leader="dot" w:pos="8630"/>
        </w:tabs>
        <w:spacing w:line="480" w:lineRule="auto"/>
        <w:rPr>
          <w:rFonts w:asciiTheme="minorHAnsi" w:eastAsiaTheme="minorEastAsia" w:hAnsiTheme="minorHAnsi"/>
          <w:noProof/>
          <w:sz w:val="22"/>
          <w:szCs w:val="22"/>
        </w:rPr>
      </w:pPr>
      <w:r>
        <w:fldChar w:fldCharType="begin"/>
      </w:r>
      <w:r>
        <w:instrText xml:space="preserve"> TOC \h \z \c "Figure" </w:instrText>
      </w:r>
      <w:r>
        <w:fldChar w:fldCharType="separate"/>
      </w:r>
      <w:hyperlink w:anchor="_Toc493073374" w:history="1">
        <w:r w:rsidR="00B832EB" w:rsidRPr="00845671">
          <w:rPr>
            <w:rStyle w:val="Hyperlink"/>
            <w:noProof/>
          </w:rPr>
          <w:t>Figure 1 Location of "Breaks' on the Page Layout Tab</w:t>
        </w:r>
        <w:r w:rsidR="00B832EB">
          <w:rPr>
            <w:noProof/>
            <w:webHidden/>
          </w:rPr>
          <w:tab/>
        </w:r>
        <w:r w:rsidR="00B832EB">
          <w:rPr>
            <w:noProof/>
            <w:webHidden/>
          </w:rPr>
          <w:fldChar w:fldCharType="begin"/>
        </w:r>
        <w:r w:rsidR="00B832EB">
          <w:rPr>
            <w:noProof/>
            <w:webHidden/>
          </w:rPr>
          <w:instrText xml:space="preserve"> PAGEREF _Toc493073374 \h </w:instrText>
        </w:r>
        <w:r w:rsidR="00B832EB">
          <w:rPr>
            <w:noProof/>
            <w:webHidden/>
          </w:rPr>
        </w:r>
        <w:r w:rsidR="00B832EB">
          <w:rPr>
            <w:noProof/>
            <w:webHidden/>
          </w:rPr>
          <w:fldChar w:fldCharType="separate"/>
        </w:r>
        <w:r w:rsidR="0089659C">
          <w:rPr>
            <w:noProof/>
            <w:webHidden/>
          </w:rPr>
          <w:t>1</w:t>
        </w:r>
        <w:r w:rsidR="00B832EB">
          <w:rPr>
            <w:noProof/>
            <w:webHidden/>
          </w:rPr>
          <w:fldChar w:fldCharType="end"/>
        </w:r>
      </w:hyperlink>
    </w:p>
    <w:p w14:paraId="79E4A650" w14:textId="77777777" w:rsidR="00B832EB" w:rsidRDefault="00B832EB" w:rsidP="00B832EB">
      <w:pPr>
        <w:pStyle w:val="TableofFigures"/>
        <w:tabs>
          <w:tab w:val="right" w:leader="dot" w:pos="8630"/>
        </w:tabs>
        <w:spacing w:line="480" w:lineRule="auto"/>
        <w:rPr>
          <w:rFonts w:asciiTheme="minorHAnsi" w:eastAsiaTheme="minorEastAsia" w:hAnsiTheme="minorHAnsi"/>
          <w:noProof/>
          <w:sz w:val="22"/>
          <w:szCs w:val="22"/>
        </w:rPr>
      </w:pPr>
      <w:hyperlink w:anchor="_Toc493073375" w:history="1">
        <w:r w:rsidRPr="00845671">
          <w:rPr>
            <w:rStyle w:val="Hyperlink"/>
            <w:noProof/>
          </w:rPr>
          <w:t>Figure 2. A continued figure.  Part A Bar Graph; Part B. Line Graph; Part C Pie Chart</w:t>
        </w:r>
        <w:r>
          <w:rPr>
            <w:noProof/>
            <w:webHidden/>
          </w:rPr>
          <w:tab/>
        </w:r>
        <w:r>
          <w:rPr>
            <w:noProof/>
            <w:webHidden/>
          </w:rPr>
          <w:fldChar w:fldCharType="begin"/>
        </w:r>
        <w:r>
          <w:rPr>
            <w:noProof/>
            <w:webHidden/>
          </w:rPr>
          <w:instrText xml:space="preserve"> PAGEREF _Toc493073375 \h </w:instrText>
        </w:r>
        <w:r>
          <w:rPr>
            <w:noProof/>
            <w:webHidden/>
          </w:rPr>
        </w:r>
        <w:r>
          <w:rPr>
            <w:noProof/>
            <w:webHidden/>
          </w:rPr>
          <w:fldChar w:fldCharType="separate"/>
        </w:r>
        <w:r w:rsidR="0089659C">
          <w:rPr>
            <w:noProof/>
            <w:webHidden/>
          </w:rPr>
          <w:t>5</w:t>
        </w:r>
        <w:r>
          <w:rPr>
            <w:noProof/>
            <w:webHidden/>
          </w:rPr>
          <w:fldChar w:fldCharType="end"/>
        </w:r>
      </w:hyperlink>
    </w:p>
    <w:p w14:paraId="53CD40A0" w14:textId="77777777" w:rsidR="00B832EB" w:rsidRDefault="00B832EB" w:rsidP="00B832EB">
      <w:pPr>
        <w:pStyle w:val="TableofFigures"/>
        <w:tabs>
          <w:tab w:val="right" w:leader="dot" w:pos="8630"/>
        </w:tabs>
        <w:spacing w:line="480" w:lineRule="auto"/>
        <w:rPr>
          <w:rFonts w:asciiTheme="minorHAnsi" w:eastAsiaTheme="minorEastAsia" w:hAnsiTheme="minorHAnsi"/>
          <w:noProof/>
          <w:sz w:val="22"/>
          <w:szCs w:val="22"/>
        </w:rPr>
      </w:pPr>
      <w:hyperlink w:anchor="_Toc493073376" w:history="1">
        <w:r w:rsidRPr="00845671">
          <w:rPr>
            <w:rStyle w:val="Hyperlink"/>
            <w:noProof/>
          </w:rPr>
          <w:t>Figure 3  Sample Landscaped Page</w:t>
        </w:r>
        <w:r>
          <w:rPr>
            <w:noProof/>
            <w:webHidden/>
          </w:rPr>
          <w:tab/>
        </w:r>
        <w:r>
          <w:rPr>
            <w:noProof/>
            <w:webHidden/>
          </w:rPr>
          <w:fldChar w:fldCharType="begin"/>
        </w:r>
        <w:r>
          <w:rPr>
            <w:noProof/>
            <w:webHidden/>
          </w:rPr>
          <w:instrText xml:space="preserve"> PAGEREF _Toc493073376 \h </w:instrText>
        </w:r>
        <w:r>
          <w:rPr>
            <w:noProof/>
            <w:webHidden/>
          </w:rPr>
        </w:r>
        <w:r>
          <w:rPr>
            <w:noProof/>
            <w:webHidden/>
          </w:rPr>
          <w:fldChar w:fldCharType="separate"/>
        </w:r>
        <w:r w:rsidR="0089659C">
          <w:rPr>
            <w:noProof/>
            <w:webHidden/>
          </w:rPr>
          <w:t>18</w:t>
        </w:r>
        <w:r>
          <w:rPr>
            <w:noProof/>
            <w:webHidden/>
          </w:rPr>
          <w:fldChar w:fldCharType="end"/>
        </w:r>
      </w:hyperlink>
    </w:p>
    <w:p w14:paraId="043513D1" w14:textId="77777777" w:rsidR="000B1ED6" w:rsidRDefault="0077693B" w:rsidP="00B832EB">
      <w:pPr>
        <w:spacing w:line="480" w:lineRule="auto"/>
      </w:pPr>
      <w:r>
        <w:fldChar w:fldCharType="end"/>
      </w:r>
    </w:p>
    <w:p w14:paraId="0345FCAA" w14:textId="77777777" w:rsidR="00B832EB" w:rsidRDefault="0089659C" w:rsidP="00C02BAC">
      <w:pPr>
        <w:spacing w:line="480" w:lineRule="auto"/>
      </w:pPr>
      <w:r w:rsidRPr="000F1DB4">
        <w:rPr>
          <w:noProof/>
        </w:rPr>
        <mc:AlternateContent>
          <mc:Choice Requires="wps">
            <w:drawing>
              <wp:anchor distT="0" distB="0" distL="114300" distR="114300" simplePos="0" relativeHeight="251675648" behindDoc="0" locked="0" layoutInCell="1" allowOverlap="1" wp14:anchorId="1F2531CB" wp14:editId="70F3EC25">
                <wp:simplePos x="0" y="0"/>
                <wp:positionH relativeFrom="margin">
                  <wp:posOffset>53975</wp:posOffset>
                </wp:positionH>
                <wp:positionV relativeFrom="margin">
                  <wp:posOffset>2999740</wp:posOffset>
                </wp:positionV>
                <wp:extent cx="5530850" cy="2992056"/>
                <wp:effectExtent l="0" t="0" r="12700" b="18415"/>
                <wp:wrapNone/>
                <wp:docPr id="19" name="Text Box 19"/>
                <wp:cNvGraphicFramePr/>
                <a:graphic xmlns:a="http://schemas.openxmlformats.org/drawingml/2006/main">
                  <a:graphicData uri="http://schemas.microsoft.com/office/word/2010/wordprocessingShape">
                    <wps:wsp>
                      <wps:cNvSpPr txBox="1"/>
                      <wps:spPr>
                        <a:xfrm>
                          <a:off x="0" y="0"/>
                          <a:ext cx="5530850" cy="2992056"/>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0D1583" w14:textId="77777777" w:rsidR="0004216D" w:rsidRDefault="0004216D" w:rsidP="000B1ED6">
                            <w:pPr>
                              <w:spacing w:line="480" w:lineRule="auto"/>
                            </w:pPr>
                            <w:r>
                              <w:t>By using Word’s “Insert Caption….” Feature you can build your List of Figures (this page) and List of Tables (the previous page).  The label and number, the caption, and page number appear in columns 1, 2, and 3 respectively.  You can update all fields prior to submitting your document by selecting the table, right click the text, and select “Update Field.”</w:t>
                            </w:r>
                          </w:p>
                          <w:p w14:paraId="5AFF32E8"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0B50D2D7" w14:textId="77777777" w:rsidR="0004216D" w:rsidRPr="00DA2908" w:rsidRDefault="0004216D" w:rsidP="00B152D9">
                            <w:pPr>
                              <w:spacing w:line="480" w:lineRule="auto"/>
                              <w:rPr>
                                <w:b/>
                              </w:rPr>
                            </w:pPr>
                            <w:r w:rsidRPr="00DA2908">
                              <w:rPr>
                                <w:b/>
                              </w:rPr>
                              <w:t xml:space="preserve">DELETE THIS WHOLE PAGE IF YOU </w:t>
                            </w:r>
                            <w:r>
                              <w:rPr>
                                <w:b/>
                              </w:rPr>
                              <w:t>DO NOT HAVE FIGURES</w:t>
                            </w:r>
                            <w:r w:rsidRPr="00DA2908">
                              <w:rPr>
                                <w:b/>
                              </w:rPr>
                              <w:t xml:space="preserve"> IN YOUR DOCUMENT</w:t>
                            </w:r>
                          </w:p>
                          <w:p w14:paraId="36B52C71" w14:textId="77777777" w:rsidR="0004216D" w:rsidRPr="00B152D9" w:rsidRDefault="0004216D" w:rsidP="000B1ED6">
                            <w:pPr>
                              <w:spacing w:line="480" w:lineRule="auto"/>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531CB" id="Text Box 19" o:spid="_x0000_s1030" type="#_x0000_t202" style="position:absolute;margin-left:4.25pt;margin-top:236.2pt;width:435.5pt;height:235.6pt;z-index:2516756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" fillcolor="#ed7d31 [3205]" strokeweight=".5pt">
                <v:textbox>
                  <w:txbxContent>
                    <w:p w14:paraId="520D1583" w14:textId="77777777" w:rsidR="0004216D" w:rsidRDefault="0004216D" w:rsidP="000B1ED6">
                      <w:pPr>
                        <w:spacing w:line="480" w:lineRule="auto"/>
                      </w:pPr>
                      <w:r>
                        <w:t>By using Word’s “Insert Caption….” Feature you can build your List of Figures (this page) and List of Tables (the previous page).  The label and number, the caption, and page number appear in columns 1, 2, and 3 respectively.  You can update all fields prior to submitting your document by selecting the table, right click the text, and select “Update Field.”</w:t>
                      </w:r>
                    </w:p>
                    <w:p w14:paraId="5AFF32E8"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0B50D2D7" w14:textId="77777777" w:rsidR="0004216D" w:rsidRPr="00DA2908" w:rsidRDefault="0004216D" w:rsidP="00B152D9">
                      <w:pPr>
                        <w:spacing w:line="480" w:lineRule="auto"/>
                        <w:rPr>
                          <w:b/>
                        </w:rPr>
                      </w:pPr>
                      <w:r w:rsidRPr="00DA2908">
                        <w:rPr>
                          <w:b/>
                        </w:rPr>
                        <w:t xml:space="preserve">DELETE THIS WHOLE PAGE IF YOU </w:t>
                      </w:r>
                      <w:r>
                        <w:rPr>
                          <w:b/>
                        </w:rPr>
                        <w:t>DO NOT HAVE FIGURES</w:t>
                      </w:r>
                      <w:r w:rsidRPr="00DA2908">
                        <w:rPr>
                          <w:b/>
                        </w:rPr>
                        <w:t xml:space="preserve"> IN YOUR DOCUMENT</w:t>
                      </w:r>
                    </w:p>
                    <w:p w14:paraId="36B52C71" w14:textId="77777777" w:rsidR="0004216D" w:rsidRPr="00B152D9" w:rsidRDefault="0004216D" w:rsidP="000B1ED6">
                      <w:pPr>
                        <w:spacing w:line="480" w:lineRule="auto"/>
                        <w:rPr>
                          <w:b/>
                        </w:rPr>
                      </w:pPr>
                    </w:p>
                  </w:txbxContent>
                </v:textbox>
                <w10:wrap anchorx="margin" anchory="margin"/>
              </v:shape>
            </w:pict>
          </mc:Fallback>
        </mc:AlternateContent>
      </w:r>
    </w:p>
    <w:p w14:paraId="2EFAC107" w14:textId="77777777" w:rsidR="00B832EB" w:rsidRDefault="00B832EB" w:rsidP="00C02BAC">
      <w:pPr>
        <w:spacing w:line="480" w:lineRule="auto"/>
      </w:pPr>
    </w:p>
    <w:p w14:paraId="64CBF705" w14:textId="77777777" w:rsidR="00C02BAC" w:rsidRDefault="00C02BAC" w:rsidP="00A55EBF">
      <w:pPr>
        <w:spacing w:line="480" w:lineRule="auto"/>
      </w:pPr>
    </w:p>
    <w:p w14:paraId="7FD0649D" w14:textId="77777777" w:rsidR="000B1ED6" w:rsidRDefault="000B1ED6" w:rsidP="00527A65">
      <w:pPr>
        <w:spacing w:line="480" w:lineRule="auto"/>
      </w:pPr>
    </w:p>
    <w:p w14:paraId="78B0C727" w14:textId="77777777" w:rsidR="000B1ED6" w:rsidRDefault="000B1ED6" w:rsidP="00527A65">
      <w:pPr>
        <w:spacing w:line="480" w:lineRule="auto"/>
      </w:pPr>
    </w:p>
    <w:p w14:paraId="30D52791" w14:textId="77777777" w:rsidR="000B1ED6" w:rsidRDefault="000B1ED6" w:rsidP="00527A65">
      <w:pPr>
        <w:spacing w:line="480" w:lineRule="auto"/>
      </w:pPr>
    </w:p>
    <w:p w14:paraId="7C5BBE03" w14:textId="77777777" w:rsidR="000B1ED6" w:rsidRDefault="000B1ED6" w:rsidP="00527A65">
      <w:pPr>
        <w:spacing w:line="480" w:lineRule="auto"/>
      </w:pPr>
    </w:p>
    <w:p w14:paraId="66957F36" w14:textId="77777777" w:rsidR="000B1ED6" w:rsidRDefault="000B1ED6" w:rsidP="00527A65">
      <w:pPr>
        <w:spacing w:line="480" w:lineRule="auto"/>
      </w:pPr>
    </w:p>
    <w:p w14:paraId="103E19DB" w14:textId="77777777" w:rsidR="000B1ED6" w:rsidRDefault="000B1ED6" w:rsidP="00527A65">
      <w:pPr>
        <w:spacing w:line="480" w:lineRule="auto"/>
      </w:pPr>
    </w:p>
    <w:p w14:paraId="397294DD" w14:textId="77777777" w:rsidR="000B1ED6" w:rsidRDefault="000B1ED6" w:rsidP="00527A65">
      <w:pPr>
        <w:spacing w:line="480" w:lineRule="auto"/>
      </w:pPr>
    </w:p>
    <w:p w14:paraId="7BC5C5DD" w14:textId="77777777" w:rsidR="000B1ED6" w:rsidRDefault="000B1ED6" w:rsidP="00527A65">
      <w:pPr>
        <w:spacing w:line="480" w:lineRule="auto"/>
      </w:pPr>
    </w:p>
    <w:p w14:paraId="6D44987B" w14:textId="77777777" w:rsidR="000B1ED6" w:rsidRDefault="000B1ED6" w:rsidP="00527A65">
      <w:pPr>
        <w:spacing w:line="480" w:lineRule="auto"/>
      </w:pPr>
    </w:p>
    <w:p w14:paraId="7B9AA7C8" w14:textId="77777777" w:rsidR="000B1ED6" w:rsidRDefault="000B1ED6" w:rsidP="00527A65">
      <w:pPr>
        <w:spacing w:line="480" w:lineRule="auto"/>
      </w:pPr>
    </w:p>
    <w:p w14:paraId="7723A2A8" w14:textId="77777777" w:rsidR="000B1ED6" w:rsidRDefault="000B1ED6" w:rsidP="00527A65">
      <w:pPr>
        <w:spacing w:line="480" w:lineRule="auto"/>
      </w:pPr>
    </w:p>
    <w:p w14:paraId="2D2402BD"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5989E24D" w14:textId="77777777" w:rsidR="000B1ED6" w:rsidRDefault="00CB5590" w:rsidP="00CB5590">
      <w:pPr>
        <w:pStyle w:val="Heading1"/>
      </w:pPr>
      <w:bookmarkStart w:id="5" w:name="_Toc493073252"/>
      <w:r>
        <w:lastRenderedPageBreak/>
        <w:t xml:space="preserve">Chapter 1. </w:t>
      </w:r>
      <w:r w:rsidR="000B1ED6">
        <w:t>Introduction</w:t>
      </w:r>
      <w:bookmarkEnd w:id="5"/>
    </w:p>
    <w:p w14:paraId="19BB956B" w14:textId="77777777" w:rsidR="000B1ED6" w:rsidRPr="000F1DB4" w:rsidRDefault="000B1ED6" w:rsidP="000B1ED6">
      <w:pPr>
        <w:spacing w:line="480" w:lineRule="auto"/>
      </w:pPr>
      <w:r w:rsidRPr="000F1DB4">
        <w:t>This is the first chapter of your document.  It is often titled “Introduction</w:t>
      </w:r>
      <w:proofErr w:type="gramStart"/>
      <w:r w:rsidRPr="000F1DB4">
        <w:t>”</w:t>
      </w:r>
      <w:proofErr w:type="gramEnd"/>
      <w:r w:rsidRPr="000F1DB4">
        <w:t xml:space="preserve"> but you may use any title that suits your purpose and is agreed upon by your committee.   The chapter number and title (or equivalent) uses “Heading 1” quick style in the Styles menu.  Using a ‘Section break – next page’ and the “Heading 1” quick style will </w:t>
      </w:r>
      <w:proofErr w:type="gramStart"/>
      <w:r w:rsidRPr="000F1DB4">
        <w:t>insure</w:t>
      </w:r>
      <w:proofErr w:type="gramEnd"/>
      <w:r w:rsidRPr="000F1DB4">
        <w:t xml:space="preserve"> that each new chapter or chapter equivalent begins with a 2-inch top margin.</w:t>
      </w:r>
    </w:p>
    <w:p w14:paraId="4C5FDD7F" w14:textId="77777777" w:rsidR="000B1ED6" w:rsidRPr="000F1DB4" w:rsidRDefault="000B1ED6" w:rsidP="000B1ED6">
      <w:pPr>
        <w:spacing w:line="480" w:lineRule="auto"/>
      </w:pPr>
      <w:r w:rsidRPr="000F1DB4">
        <w:tab/>
        <w:t>To insert a ‘Section break – next page’ go to the Page Layout tab on the ribbon.  On the Page Layout ribbon select ‘Breaks’ and then select ‘Next Page’ from the ‘Page Breaks’ box. Then select Next Page from the Section Breaks menu.</w:t>
      </w:r>
    </w:p>
    <w:p w14:paraId="14C130C0" w14:textId="77777777" w:rsidR="00FE3F86" w:rsidRDefault="00FE3F86" w:rsidP="00527A65">
      <w:pPr>
        <w:spacing w:line="480" w:lineRule="auto"/>
      </w:pPr>
    </w:p>
    <w:p w14:paraId="5277E089" w14:textId="77777777" w:rsidR="00FE3F86" w:rsidRDefault="00CB5590" w:rsidP="00527A65">
      <w:pPr>
        <w:spacing w:line="480" w:lineRule="auto"/>
      </w:pPr>
      <w:r w:rsidRPr="000F1DB4">
        <w:rPr>
          <w:noProof/>
        </w:rPr>
        <w:drawing>
          <wp:anchor distT="0" distB="0" distL="114300" distR="114300" simplePos="0" relativeHeight="251677696" behindDoc="0" locked="0" layoutInCell="1" allowOverlap="1" wp14:anchorId="58B73882" wp14:editId="07FFB0D1">
            <wp:simplePos x="0" y="0"/>
            <wp:positionH relativeFrom="margin">
              <wp:posOffset>1189355</wp:posOffset>
            </wp:positionH>
            <wp:positionV relativeFrom="page">
              <wp:posOffset>5471160</wp:posOffset>
            </wp:positionV>
            <wp:extent cx="3309620" cy="1463040"/>
            <wp:effectExtent l="0" t="0" r="5080" b="3810"/>
            <wp:wrapSquare wrapText="lef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9620" cy="1463040"/>
                    </a:xfrm>
                    <a:prstGeom prst="rect">
                      <a:avLst/>
                    </a:prstGeom>
                  </pic:spPr>
                </pic:pic>
              </a:graphicData>
            </a:graphic>
            <wp14:sizeRelH relativeFrom="margin">
              <wp14:pctWidth>0</wp14:pctWidth>
            </wp14:sizeRelH>
            <wp14:sizeRelV relativeFrom="margin">
              <wp14:pctHeight>0</wp14:pctHeight>
            </wp14:sizeRelV>
          </wp:anchor>
        </w:drawing>
      </w:r>
    </w:p>
    <w:p w14:paraId="5BEDB6BE" w14:textId="77777777" w:rsidR="00FE3F86" w:rsidRDefault="00CB5590" w:rsidP="00527A65">
      <w:pPr>
        <w:spacing w:line="480" w:lineRule="auto"/>
      </w:pPr>
      <w:r w:rsidRPr="000F1DB4">
        <w:rPr>
          <w:noProof/>
        </w:rPr>
        <mc:AlternateContent>
          <mc:Choice Requires="wps">
            <w:drawing>
              <wp:anchor distT="0" distB="0" distL="114300" distR="114300" simplePos="0" relativeHeight="251679744" behindDoc="0" locked="0" layoutInCell="1" allowOverlap="1" wp14:anchorId="772EF061" wp14:editId="5EC8AAC1">
                <wp:simplePos x="0" y="0"/>
                <wp:positionH relativeFrom="margin">
                  <wp:posOffset>508305</wp:posOffset>
                </wp:positionH>
                <wp:positionV relativeFrom="margin">
                  <wp:posOffset>4908470</wp:posOffset>
                </wp:positionV>
                <wp:extent cx="1958197" cy="198408"/>
                <wp:effectExtent l="0" t="0" r="80645" b="87630"/>
                <wp:wrapNone/>
                <wp:docPr id="13" name="Straight Arrow Connector 13"/>
                <wp:cNvGraphicFramePr/>
                <a:graphic xmlns:a="http://schemas.openxmlformats.org/drawingml/2006/main">
                  <a:graphicData uri="http://schemas.microsoft.com/office/word/2010/wordprocessingShape">
                    <wps:wsp>
                      <wps:cNvCnPr/>
                      <wps:spPr>
                        <a:xfrm>
                          <a:off x="0" y="0"/>
                          <a:ext cx="1958197" cy="1984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CC6A30B" id="_x0000_t32" coordsize="21600,21600" o:spt="32" o:oned="t" path="m,l21600,21600e" filled="f">
                <v:path arrowok="t" fillok="f" o:connecttype="none"/>
                <o:lock v:ext="edit" shapetype="t"/>
              </v:shapetype>
              <v:shape id="Straight Arrow Connector 13" o:spid="_x0000_s1026" type="#_x0000_t32" style="position:absolute;margin-left:40pt;margin-top:386.5pt;width:154.2pt;height:15.6pt;z-index:251679744;visibility:visible;mso-wrap-style:square;mso-wrap-distance-left:9pt;mso-wrap-distance-top:0;mso-wrap-distance-right:9pt;mso-wrap-distance-bottom:0;mso-position-horizontal:absolute;mso-position-horizontal-relative:margin;mso-position-vertical:absolut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" strokecolor="black [3200]" strokeweight=".5pt">
                <v:stroke endarrow="block" joinstyle="miter"/>
                <w10:wrap anchorx="margin" anchory="margin"/>
              </v:shape>
            </w:pict>
          </mc:Fallback>
        </mc:AlternateContent>
      </w:r>
    </w:p>
    <w:p w14:paraId="49888219" w14:textId="77777777" w:rsidR="00FE3F86" w:rsidRDefault="00FE3F86" w:rsidP="00527A65">
      <w:pPr>
        <w:spacing w:line="480" w:lineRule="auto"/>
      </w:pPr>
    </w:p>
    <w:p w14:paraId="14F3C237" w14:textId="77777777" w:rsidR="00FE3F86" w:rsidRDefault="00FE3F86" w:rsidP="00527A65">
      <w:pPr>
        <w:spacing w:line="480" w:lineRule="auto"/>
      </w:pPr>
    </w:p>
    <w:p w14:paraId="666E763E" w14:textId="77777777" w:rsidR="00FE3F86" w:rsidRDefault="00FE3F86" w:rsidP="00527A65">
      <w:pPr>
        <w:spacing w:line="480" w:lineRule="auto"/>
      </w:pPr>
    </w:p>
    <w:p w14:paraId="36BB268E" w14:textId="77777777" w:rsidR="000B1ED6" w:rsidRDefault="00FE3F86" w:rsidP="00FE3F86">
      <w:pPr>
        <w:pStyle w:val="Caption"/>
      </w:pPr>
      <w:bookmarkStart w:id="6" w:name="_Toc493073374"/>
      <w:r>
        <w:t xml:space="preserve">Figure </w:t>
      </w:r>
      <w:r w:rsidR="0089659C">
        <w:fldChar w:fldCharType="begin"/>
      </w:r>
      <w:r w:rsidR="0089659C">
        <w:instrText xml:space="preserve"> SEQ Figure \* ARABIC </w:instrText>
      </w:r>
      <w:r w:rsidR="0089659C">
        <w:fldChar w:fldCharType="separate"/>
      </w:r>
      <w:r w:rsidR="00C11236">
        <w:rPr>
          <w:noProof/>
        </w:rPr>
        <w:t>1</w:t>
      </w:r>
      <w:r w:rsidR="0089659C">
        <w:rPr>
          <w:noProof/>
        </w:rPr>
        <w:fldChar w:fldCharType="end"/>
      </w:r>
      <w:r>
        <w:t xml:space="preserve"> Location of "Breaks' on the Page Layout Tab</w:t>
      </w:r>
      <w:bookmarkEnd w:id="6"/>
    </w:p>
    <w:p w14:paraId="44C2DCFE" w14:textId="77777777" w:rsidR="000B1ED6" w:rsidRDefault="000B1ED6" w:rsidP="00527A65">
      <w:pPr>
        <w:spacing w:line="480" w:lineRule="auto"/>
      </w:pPr>
    </w:p>
    <w:p w14:paraId="02A4DA16" w14:textId="77777777" w:rsidR="00FE3F86" w:rsidRDefault="00FE3F86" w:rsidP="00527A65">
      <w:pPr>
        <w:spacing w:line="480" w:lineRule="auto"/>
      </w:pPr>
    </w:p>
    <w:p w14:paraId="094F415B" w14:textId="77777777" w:rsidR="00FE3F86" w:rsidRDefault="00FE3F86" w:rsidP="00527A65">
      <w:pPr>
        <w:spacing w:line="480" w:lineRule="auto"/>
      </w:pPr>
    </w:p>
    <w:p w14:paraId="408AFEDA" w14:textId="77777777" w:rsidR="00FE3F86" w:rsidRDefault="00080E6C" w:rsidP="00313D5C">
      <w:pPr>
        <w:pStyle w:val="Heading2"/>
      </w:pPr>
      <w:bookmarkStart w:id="7" w:name="_Toc493073253"/>
      <w:r>
        <w:lastRenderedPageBreak/>
        <w:t>Using this Template</w:t>
      </w:r>
      <w:r w:rsidR="00313D5C">
        <w:t xml:space="preserve"> [This is a First-Level Subheading]</w:t>
      </w:r>
      <w:bookmarkEnd w:id="7"/>
    </w:p>
    <w:p w14:paraId="2F5FC3E8" w14:textId="77777777" w:rsidR="00080E6C" w:rsidRDefault="00080E6C" w:rsidP="00527A65">
      <w:pPr>
        <w:spacing w:line="480" w:lineRule="auto"/>
      </w:pPr>
      <w:r>
        <w:t>This template has been set up to meet the basic formatting requirements for thesis and dissertations given in the “Guidelines for Formatting Theses, Dissertations, and D.M. A. Documents.”  The margins are correct</w:t>
      </w:r>
      <w:r w:rsidR="00313D5C">
        <w:t>;</w:t>
      </w:r>
      <w:r>
        <w:t xml:space="preserve"> the table of cont</w:t>
      </w:r>
      <w:r w:rsidR="00313D5C">
        <w:t>ents is formatted correctly;</w:t>
      </w:r>
      <w:r>
        <w:t xml:space="preserve"> the necessary</w:t>
      </w:r>
      <w:r w:rsidR="00313D5C">
        <w:t xml:space="preserve"> parts are in the correct order;</w:t>
      </w:r>
      <w:r>
        <w:t xml:space="preserve"> the page numbers will appear in the right place and in the right form</w:t>
      </w:r>
      <w:r w:rsidR="00313D5C">
        <w:t xml:space="preserve">; it has an acceptable font face and size. </w:t>
      </w:r>
    </w:p>
    <w:p w14:paraId="07EB7A38" w14:textId="77777777" w:rsidR="00975563" w:rsidRDefault="00975563" w:rsidP="00527A65">
      <w:pPr>
        <w:spacing w:line="480" w:lineRule="auto"/>
      </w:pPr>
      <w:r>
        <w:t>For the first page of a chapter or chapter equivalent, use a ‘Section Break – Next Page’ to go to the top of a new page, then type the chapter title.  Include “Chapter” and the number with the title.  When you are done with the title (Chapter #. Title), highlight the entire thing.  Then select ‘Heading 1’ from the Styles menu.  Selecting Heading 1 will insert the necessary top margin, center the title, and mark for inclusion in the Table of contents.</w:t>
      </w:r>
      <w:r w:rsidR="00421068">
        <w:t xml:space="preserve">  You will need to update the Table of Contents after completing the document by clicking the table on the Table of Contents page and clicking ‘Update Table’ in the upper left corner of the table.</w:t>
      </w:r>
    </w:p>
    <w:p w14:paraId="6FBC6F23" w14:textId="77777777" w:rsidR="00313D5C" w:rsidRDefault="00313D5C" w:rsidP="00527A65">
      <w:pPr>
        <w:spacing w:line="480" w:lineRule="auto"/>
      </w:pPr>
      <w:r>
        <w:t xml:space="preserve">The first-level subheading utilizes the </w:t>
      </w:r>
      <w:r w:rsidR="00A55EBF">
        <w:t>‘</w:t>
      </w:r>
      <w:r>
        <w:t>Heading 2</w:t>
      </w:r>
      <w:r w:rsidR="00A55EBF">
        <w:t>’</w:t>
      </w:r>
      <w:r>
        <w:t xml:space="preserve"> quick style in the Styles menu.  Using this style includes your first-level subheading in the Table of Contents.  After typing the heading in the document, highlight the entire heading and then select </w:t>
      </w:r>
      <w:r w:rsidR="00A55EBF">
        <w:t>‘</w:t>
      </w:r>
      <w:r>
        <w:t>Heading 2.</w:t>
      </w:r>
      <w:r w:rsidR="00A55EBF">
        <w:t>’</w:t>
      </w:r>
      <w:r w:rsidR="00975563">
        <w:t xml:space="preserve">  If you are numbering subheadings you must include the number with the subheading and highlight the entire entry (number and heading) before selecting Heading 2.  </w:t>
      </w:r>
    </w:p>
    <w:p w14:paraId="2B0085C8" w14:textId="77777777" w:rsidR="00313D5C" w:rsidRDefault="00313D5C" w:rsidP="00313D5C">
      <w:pPr>
        <w:pStyle w:val="Heading3"/>
      </w:pPr>
      <w:bookmarkStart w:id="8" w:name="_Toc493073254"/>
      <w:r>
        <w:t>Inserting and Numbering Figures [This is a Second-Level Subheading]</w:t>
      </w:r>
      <w:bookmarkEnd w:id="8"/>
    </w:p>
    <w:p w14:paraId="4E190B11" w14:textId="77777777" w:rsidR="00313D5C" w:rsidRDefault="00313D5C" w:rsidP="00527A65">
      <w:pPr>
        <w:spacing w:line="480" w:lineRule="auto"/>
      </w:pPr>
      <w:r>
        <w:t xml:space="preserve">Figures are identified below the illustration, both number and title.  If your figure has notes to identify certain parts, the notes are to be inserted between the figure and the </w:t>
      </w:r>
      <w:r>
        <w:lastRenderedPageBreak/>
        <w:t xml:space="preserve">number and title.  If the notes are part of the title, the entire title must appear in the list of figures.  </w:t>
      </w:r>
    </w:p>
    <w:p w14:paraId="31CA7AF8" w14:textId="77777777" w:rsidR="00421068" w:rsidRDefault="00421068" w:rsidP="00527A65">
      <w:pPr>
        <w:spacing w:line="480" w:lineRule="auto"/>
      </w:pPr>
      <w:r>
        <w:t xml:space="preserve">To insert the caption for an illustration, place the curser below the bottom of the illustration and then go to ‘References’ on the ribbon and click ‘Insert Caption.  For a figure, make sure the ‘Label’ is figure and type the title/caption in the ‘Caption’ box (top box), then click ‘OK’.  This will place the Figure number and caption/title on the page with the figure and mark it for inclusion in the List of Figures.  You will need to click on the List of Figures </w:t>
      </w:r>
      <w:r w:rsidR="00712827">
        <w:t>and update the table (click ‘Update Table’ in the upper left of the table) to ensure your List of Figures updates correctly.</w:t>
      </w:r>
    </w:p>
    <w:p w14:paraId="3FDC563C" w14:textId="77777777" w:rsidR="00E831A9" w:rsidRDefault="00712827" w:rsidP="00527A65">
      <w:pPr>
        <w:spacing w:line="480" w:lineRule="auto"/>
      </w:pPr>
      <w:proofErr w:type="gramStart"/>
      <w:r>
        <w:t>Where ever</w:t>
      </w:r>
      <w:proofErr w:type="gramEnd"/>
      <w:r>
        <w:t xml:space="preserve"> possible, keep figures on a single page, even if this leaves a white space at the bottom of the page preceding the figure.  If your figure is of a size that it cannot fit on a single page, a continued style is recommended.  </w:t>
      </w:r>
      <w:r w:rsidR="00E831A9">
        <w:t xml:space="preserve">In continuing the illustration, the figure number and title appear on the first page of the illustration.  The word ‘Continued’ should be inserted below the lower right corner of the figure but above the figure number and title.  ‘Figure# continued’ should then appear above the upper left corner of the figure on the next page followed by the remainder of the figure.  If the figure continues onto a third </w:t>
      </w:r>
      <w:proofErr w:type="gramStart"/>
      <w:r w:rsidR="00E831A9">
        <w:t>page</w:t>
      </w:r>
      <w:proofErr w:type="gramEnd"/>
      <w:r w:rsidR="00E831A9">
        <w:t xml:space="preserve"> then the word ‘Continued’ would be inserted below the lower right corner (omit the figure number and title) and ‘Figure# continued’ above the upper left corner.  The pattern should be followed for however many pages the figure continues.</w:t>
      </w:r>
    </w:p>
    <w:p w14:paraId="02E502FC" w14:textId="77777777" w:rsidR="00E831A9" w:rsidRDefault="00E831A9" w:rsidP="00527A65">
      <w:pPr>
        <w:spacing w:line="480" w:lineRule="auto"/>
      </w:pPr>
      <w:r>
        <w:t>An example of a continued figure can be found on the following pages.</w:t>
      </w:r>
    </w:p>
    <w:p w14:paraId="26B02017" w14:textId="77777777" w:rsidR="00E831A9" w:rsidRDefault="00E831A9" w:rsidP="00527A65">
      <w:pPr>
        <w:spacing w:line="480" w:lineRule="auto"/>
      </w:pPr>
      <w:r>
        <w:t>Between text and the top or bottom of any type of illustration (figure, table, map, illustration) there must be a space equivalent to three single spaces or two double spaces.</w:t>
      </w:r>
    </w:p>
    <w:p w14:paraId="4DCBE215" w14:textId="77777777" w:rsidR="00E831A9" w:rsidRDefault="00E831A9" w:rsidP="00E831A9">
      <w:pPr>
        <w:pStyle w:val="Heading3"/>
      </w:pPr>
      <w:bookmarkStart w:id="9" w:name="_Toc493073255"/>
      <w:r>
        <w:lastRenderedPageBreak/>
        <w:t>Numbering Figures</w:t>
      </w:r>
      <w:bookmarkEnd w:id="9"/>
    </w:p>
    <w:p w14:paraId="21AD144D" w14:textId="77777777" w:rsidR="00E831A9" w:rsidRDefault="00E831A9" w:rsidP="00527A65">
      <w:pPr>
        <w:spacing w:line="480" w:lineRule="auto"/>
      </w:pPr>
      <w:r>
        <w:t>Figures can be numbered in one of two ways.  Either consecutively through the entire document or consecutively by chapter.  When numbering consecutively by chapter, figures in chapter 1 would be numbered 1.1, 1.2, 1.3, and so on, while figures in chapter 2 would be numbered 2.1, 2.2, 2.3, etc.  Figures may only be numbered by chapter, not by subsections within each chapter.  Once a figure numbering style is chosen, that style must be used consistently throughout the entire document, including appendices.  When numbering by chapter, figures in appendices would be numbered with the appendix letter used in place of the chapter number (ex. A.1, A.2, C.1, C.2).</w:t>
      </w:r>
    </w:p>
    <w:p w14:paraId="07F08B31" w14:textId="77777777" w:rsidR="00712827" w:rsidRDefault="00712827" w:rsidP="00527A65">
      <w:pPr>
        <w:spacing w:line="480" w:lineRule="auto"/>
      </w:pPr>
    </w:p>
    <w:p w14:paraId="321899A3" w14:textId="77777777" w:rsidR="00712827" w:rsidRDefault="00712827">
      <w:r>
        <w:br w:type="page"/>
      </w:r>
    </w:p>
    <w:p w14:paraId="74CADCF3" w14:textId="77777777" w:rsidR="00A55EBF" w:rsidRPr="000F1DB4" w:rsidRDefault="00A55EBF" w:rsidP="00A55EBF"/>
    <w:p w14:paraId="258B5535" w14:textId="77777777" w:rsidR="00A55EBF" w:rsidRDefault="00A55EBF" w:rsidP="00A55EBF">
      <w:r w:rsidRPr="000F1DB4">
        <w:rPr>
          <w:noProof/>
        </w:rPr>
        <w:drawing>
          <wp:inline distT="0" distB="0" distL="0" distR="0" wp14:anchorId="534B8F25" wp14:editId="14BF60E6">
            <wp:extent cx="4905375" cy="3009900"/>
            <wp:effectExtent l="19050" t="0" r="9525"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D50A0B4" w14:textId="77777777" w:rsidR="00A55EBF" w:rsidRDefault="00A55EBF" w:rsidP="00A55EBF">
      <w:r w:rsidRPr="000F1DB4">
        <w:t>A</w:t>
      </w:r>
    </w:p>
    <w:p w14:paraId="4931FA0C" w14:textId="77777777" w:rsidR="00A55EBF" w:rsidRDefault="00A55EBF" w:rsidP="00A55EBF"/>
    <w:p w14:paraId="1D52847D" w14:textId="77777777" w:rsidR="00A55EBF" w:rsidRPr="000F1DB4" w:rsidRDefault="00A55EBF" w:rsidP="00A55EBF"/>
    <w:p w14:paraId="01B178FE" w14:textId="77777777" w:rsidR="00A55EBF" w:rsidRDefault="00A55EBF" w:rsidP="00A55EBF">
      <w:r w:rsidRPr="000F1DB4">
        <w:rPr>
          <w:noProof/>
        </w:rPr>
        <w:drawing>
          <wp:inline distT="0" distB="0" distL="0" distR="0" wp14:anchorId="0CF524F6" wp14:editId="339796D5">
            <wp:extent cx="4905375" cy="2800350"/>
            <wp:effectExtent l="19050" t="0" r="9525" b="0"/>
            <wp:docPr id="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07B69FD" w14:textId="77777777" w:rsidR="00A55EBF" w:rsidRPr="000F1DB4" w:rsidRDefault="00A55EBF" w:rsidP="00A55EBF"/>
    <w:p w14:paraId="699DCDDA" w14:textId="77777777" w:rsidR="00A55EBF" w:rsidRDefault="00A55EBF" w:rsidP="00A55EBF">
      <w:r w:rsidRPr="000F1DB4">
        <w:t>B                                                                                                                     continued</w:t>
      </w:r>
    </w:p>
    <w:p w14:paraId="65EF04DA" w14:textId="77777777" w:rsidR="00A55EBF" w:rsidRPr="000F1DB4" w:rsidRDefault="00A55EBF" w:rsidP="00A55EBF"/>
    <w:p w14:paraId="1D9A052D" w14:textId="77777777" w:rsidR="00A55EBF" w:rsidRDefault="00A55EBF" w:rsidP="00A55EBF">
      <w:pPr>
        <w:pStyle w:val="Caption"/>
      </w:pPr>
      <w:bookmarkStart w:id="10" w:name="_Toc493073375"/>
      <w:r>
        <w:t xml:space="preserve">Figure </w:t>
      </w:r>
      <w:r w:rsidR="0089659C">
        <w:fldChar w:fldCharType="begin"/>
      </w:r>
      <w:r w:rsidR="0089659C">
        <w:instrText xml:space="preserve"> SEQ Figure \* ARABIC </w:instrText>
      </w:r>
      <w:r w:rsidR="0089659C">
        <w:fldChar w:fldCharType="separate"/>
      </w:r>
      <w:r w:rsidR="00C11236">
        <w:rPr>
          <w:noProof/>
        </w:rPr>
        <w:t>2</w:t>
      </w:r>
      <w:r w:rsidR="0089659C">
        <w:rPr>
          <w:noProof/>
        </w:rPr>
        <w:fldChar w:fldCharType="end"/>
      </w:r>
      <w:r>
        <w:t xml:space="preserve">. </w:t>
      </w:r>
      <w:r w:rsidRPr="00B16F30">
        <w:t>A continued figure.  Part A Bar Graph; Part B. Line Graph; Part C Pie Chart</w:t>
      </w:r>
      <w:bookmarkEnd w:id="10"/>
    </w:p>
    <w:p w14:paraId="38C54AFE" w14:textId="77777777" w:rsidR="00A55EBF" w:rsidRDefault="00A55EBF" w:rsidP="00A55EBF"/>
    <w:p w14:paraId="03DABC3B" w14:textId="77777777" w:rsidR="00A55EBF" w:rsidRDefault="00A55EBF" w:rsidP="00A55EBF"/>
    <w:p w14:paraId="7973E19F" w14:textId="77777777" w:rsidR="00A55EBF" w:rsidRPr="000F1DB4" w:rsidRDefault="00712827" w:rsidP="00A55EBF">
      <w:r>
        <w:lastRenderedPageBreak/>
        <w:t>Figure 2</w:t>
      </w:r>
      <w:r w:rsidR="00A55EBF" w:rsidRPr="000F1DB4">
        <w:t xml:space="preserve"> continued</w:t>
      </w:r>
    </w:p>
    <w:p w14:paraId="6DA387D2" w14:textId="77777777" w:rsidR="00A55EBF" w:rsidRPr="000F1DB4" w:rsidRDefault="00A55EBF" w:rsidP="00A55EBF">
      <w:r w:rsidRPr="000F1DB4">
        <w:rPr>
          <w:noProof/>
        </w:rPr>
        <w:drawing>
          <wp:inline distT="0" distB="0" distL="0" distR="0" wp14:anchorId="59823C53" wp14:editId="745118E9">
            <wp:extent cx="4772025" cy="2724150"/>
            <wp:effectExtent l="19050" t="0" r="9525" b="0"/>
            <wp:docPr id="2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9E7542" w14:textId="77777777" w:rsidR="00A55EBF" w:rsidRPr="000F1DB4" w:rsidRDefault="00A55EBF" w:rsidP="00A55EBF">
      <w:r w:rsidRPr="000F1DB4">
        <w:t>C</w:t>
      </w:r>
    </w:p>
    <w:p w14:paraId="1B052318" w14:textId="77777777" w:rsidR="00A55EBF" w:rsidRPr="000F1DB4" w:rsidRDefault="00A55EBF" w:rsidP="00A55EBF"/>
    <w:p w14:paraId="2F201973" w14:textId="77777777" w:rsidR="00A55EBF" w:rsidRPr="00A55EBF" w:rsidRDefault="00A55EBF" w:rsidP="00A55EBF"/>
    <w:p w14:paraId="7D7D206C" w14:textId="77777777" w:rsidR="00712827" w:rsidRDefault="00712827" w:rsidP="003744C9">
      <w:pPr>
        <w:pStyle w:val="Heading3"/>
      </w:pPr>
    </w:p>
    <w:p w14:paraId="4451D2A9" w14:textId="77777777" w:rsidR="00E831A9" w:rsidRDefault="003744C9" w:rsidP="003744C9">
      <w:pPr>
        <w:pStyle w:val="Heading3"/>
      </w:pPr>
      <w:bookmarkStart w:id="11" w:name="_Toc493073256"/>
      <w:r>
        <w:t>Inserting and Numbering Tables</w:t>
      </w:r>
      <w:bookmarkEnd w:id="11"/>
    </w:p>
    <w:p w14:paraId="120B67F4" w14:textId="77777777" w:rsidR="002037B9" w:rsidRDefault="003744C9" w:rsidP="00527A65">
      <w:pPr>
        <w:spacing w:line="480" w:lineRule="auto"/>
      </w:pPr>
      <w:r>
        <w:t xml:space="preserve">Tables can be identified either above or below the table, both number and title.  </w:t>
      </w:r>
      <w:r w:rsidR="00712827">
        <w:t xml:space="preserve">To insert the table title/caption, place the curser either above or below the relevant (be consistent) and click ‘References’ on the ribbon.  Click ‘Insert Caption’.  Check that the ‘Label’ is ‘Table,’ then type the title/caption in the first field.  Click ‘OK’.  This will place the table number and title with the relevant table as well as marking the number and title for inclusion in the List of Tables.  </w:t>
      </w:r>
      <w:r w:rsidR="002037B9">
        <w:t>You will need to click on the List of Tables and update the table (click ‘Update Table’ in the upper left of the table) to ensure your List of Tables updates correctly.</w:t>
      </w:r>
    </w:p>
    <w:p w14:paraId="5A9FA4DA" w14:textId="77777777" w:rsidR="003744C9" w:rsidRDefault="003744C9" w:rsidP="00527A65">
      <w:pPr>
        <w:spacing w:line="480" w:lineRule="auto"/>
      </w:pPr>
      <w:r>
        <w:t xml:space="preserve">If your table has notes to identify or clarify certain parts, the notes are to be inserted between the table and the number and title.  </w:t>
      </w:r>
      <w:r w:rsidR="0033402B">
        <w:t xml:space="preserve">If the notes are part of the title, the entire title must appear in the List of Tables.  </w:t>
      </w:r>
      <w:proofErr w:type="gramStart"/>
      <w:r w:rsidR="0033402B">
        <w:t>Where ever</w:t>
      </w:r>
      <w:proofErr w:type="gramEnd"/>
      <w:r w:rsidR="0033402B">
        <w:t xml:space="preserve"> </w:t>
      </w:r>
      <w:proofErr w:type="gramStart"/>
      <w:r w:rsidR="0033402B">
        <w:t>possible</w:t>
      </w:r>
      <w:proofErr w:type="gramEnd"/>
      <w:r w:rsidR="0033402B">
        <w:t xml:space="preserve"> keep tables on a single page.  If </w:t>
      </w:r>
      <w:r w:rsidR="0033402B">
        <w:lastRenderedPageBreak/>
        <w:t>your table is of a size that it cannot fit on a single page, a continued style is recommended.</w:t>
      </w:r>
    </w:p>
    <w:p w14:paraId="3984154A" w14:textId="77777777" w:rsidR="0033402B" w:rsidRDefault="0033402B" w:rsidP="00527A65">
      <w:pPr>
        <w:spacing w:line="480" w:lineRule="auto"/>
      </w:pPr>
      <w:r>
        <w:t>In continuing the table, the table number and title appear on the first page of the table.  The word ‘Continued’ should be inserted below the lower right corner of the table but above the figure number and title (if identifying below).  ‘Table# continued’ should then appear above the upper left corner of the table on the next page followed by the rem</w:t>
      </w:r>
      <w:r w:rsidR="002037B9">
        <w:t>a</w:t>
      </w:r>
      <w:r>
        <w:t>inder of the table.  If the table continues onto a third page, then the word ‘Continued’ would be inserted below the lower right corner (omit the table number and title if identifying below) and ‘Table# continued’ above the upper left corner.  This pattern should be followed for however many pages the table continues.</w:t>
      </w:r>
    </w:p>
    <w:p w14:paraId="1B318669" w14:textId="77777777" w:rsidR="0033402B" w:rsidRDefault="0033402B" w:rsidP="00527A65">
      <w:pPr>
        <w:spacing w:line="480" w:lineRule="auto"/>
      </w:pPr>
      <w:r>
        <w:t>An example of a continued table can be found on the following pages.</w:t>
      </w:r>
    </w:p>
    <w:p w14:paraId="55FE2B68" w14:textId="77777777" w:rsidR="0033402B" w:rsidRDefault="007A4796" w:rsidP="00527A65">
      <w:pPr>
        <w:spacing w:line="480" w:lineRule="auto"/>
      </w:pPr>
      <w:r>
        <w:t>As with</w:t>
      </w:r>
      <w:r w:rsidR="002037B9">
        <w:t xml:space="preserve"> a</w:t>
      </w:r>
      <w:r>
        <w:t xml:space="preserve"> figure</w:t>
      </w:r>
      <w:r w:rsidR="0033402B">
        <w:t>, a table must be preceded and followed by space equal to three single line spaces or two double line spaces.  Once the choice is made to have three single or two double lines, be consistent.</w:t>
      </w:r>
    </w:p>
    <w:p w14:paraId="12D416A4" w14:textId="77777777" w:rsidR="0033402B" w:rsidRDefault="0033402B" w:rsidP="0033402B">
      <w:pPr>
        <w:pStyle w:val="Heading2"/>
      </w:pPr>
      <w:bookmarkStart w:id="12" w:name="_Toc493073257"/>
      <w:r>
        <w:t>More About Illustrations</w:t>
      </w:r>
      <w:bookmarkEnd w:id="12"/>
    </w:p>
    <w:p w14:paraId="6D754D98" w14:textId="77777777" w:rsidR="00A55EBF" w:rsidRDefault="0033402B" w:rsidP="00527A65">
      <w:pPr>
        <w:spacing w:line="480" w:lineRule="auto"/>
      </w:pPr>
      <w:r>
        <w:t xml:space="preserve">For the </w:t>
      </w:r>
      <w:r w:rsidR="00C579DA">
        <w:t>purposes of these</w:t>
      </w:r>
      <w:r w:rsidR="00436344">
        <w:t xml:space="preserve">s, dissertations, and D.M.A. documents anything that is not text is considered an illustration and must be identified as such.  A list (List of Tables, List of Figures, List of Maps, List of Illustrations, etc.) must </w:t>
      </w:r>
      <w:proofErr w:type="gramStart"/>
      <w:r w:rsidR="00436344">
        <w:t>be located in</w:t>
      </w:r>
      <w:proofErr w:type="gramEnd"/>
      <w:r w:rsidR="00436344">
        <w:t xml:space="preserve"> the preliminary pages following the Table of Contents.</w:t>
      </w:r>
    </w:p>
    <w:p w14:paraId="482EAD04" w14:textId="77777777" w:rsidR="00A55EBF" w:rsidRDefault="00A55EBF" w:rsidP="00A55EBF">
      <w:r>
        <w:br w:type="page"/>
      </w:r>
    </w:p>
    <w:p w14:paraId="41B04267" w14:textId="77777777" w:rsidR="00A55EBF" w:rsidRPr="000F1DB4" w:rsidRDefault="00A55EBF" w:rsidP="00A55EBF"/>
    <w:tbl>
      <w:tblPr>
        <w:tblStyle w:val="TableGrid"/>
        <w:tblW w:w="0" w:type="auto"/>
        <w:tblInd w:w="625" w:type="dxa"/>
        <w:tblLook w:val="04A0" w:firstRow="1" w:lastRow="0" w:firstColumn="1" w:lastColumn="0" w:noHBand="0" w:noVBand="1"/>
      </w:tblPr>
      <w:tblGrid>
        <w:gridCol w:w="1003"/>
        <w:gridCol w:w="1335"/>
        <w:gridCol w:w="1336"/>
        <w:gridCol w:w="1006"/>
        <w:gridCol w:w="1170"/>
        <w:gridCol w:w="990"/>
        <w:gridCol w:w="1080"/>
      </w:tblGrid>
      <w:tr w:rsidR="00A55EBF" w:rsidRPr="000F1DB4" w14:paraId="408A943B" w14:textId="77777777" w:rsidTr="00A55EBF">
        <w:tc>
          <w:tcPr>
            <w:tcW w:w="1003" w:type="dxa"/>
          </w:tcPr>
          <w:p w14:paraId="21F03BFE" w14:textId="77777777" w:rsidR="00A55EBF" w:rsidRPr="000F1DB4" w:rsidRDefault="00A55EBF" w:rsidP="00A55EBF">
            <w:r w:rsidRPr="000F1DB4">
              <w:t>Row Number</w:t>
            </w:r>
          </w:p>
        </w:tc>
        <w:tc>
          <w:tcPr>
            <w:tcW w:w="1335" w:type="dxa"/>
          </w:tcPr>
          <w:p w14:paraId="183A3932" w14:textId="77777777" w:rsidR="00A55EBF" w:rsidRPr="000F1DB4" w:rsidRDefault="00A55EBF" w:rsidP="00A55EBF"/>
          <w:p w14:paraId="0CB0F64E" w14:textId="77777777" w:rsidR="00A55EBF" w:rsidRPr="000F1DB4" w:rsidRDefault="00A55EBF" w:rsidP="00A55EBF">
            <w:r w:rsidRPr="000F1DB4">
              <w:t>Hair Color</w:t>
            </w:r>
          </w:p>
        </w:tc>
        <w:tc>
          <w:tcPr>
            <w:tcW w:w="1336" w:type="dxa"/>
          </w:tcPr>
          <w:p w14:paraId="7BE5B838" w14:textId="77777777" w:rsidR="00A55EBF" w:rsidRPr="000F1DB4" w:rsidRDefault="00A55EBF" w:rsidP="00A55EBF"/>
          <w:p w14:paraId="36D92ACA" w14:textId="77777777" w:rsidR="00A55EBF" w:rsidRPr="000F1DB4" w:rsidRDefault="00A55EBF" w:rsidP="00A55EBF">
            <w:r w:rsidRPr="000F1DB4">
              <w:t>Eye Color</w:t>
            </w:r>
          </w:p>
        </w:tc>
        <w:tc>
          <w:tcPr>
            <w:tcW w:w="1006" w:type="dxa"/>
          </w:tcPr>
          <w:p w14:paraId="444B5755" w14:textId="77777777" w:rsidR="00A55EBF" w:rsidRPr="000F1DB4" w:rsidRDefault="00A55EBF" w:rsidP="00A55EBF"/>
          <w:p w14:paraId="19622A74" w14:textId="77777777" w:rsidR="00A55EBF" w:rsidRPr="000F1DB4" w:rsidRDefault="00A55EBF" w:rsidP="00A55EBF">
            <w:r w:rsidRPr="000F1DB4">
              <w:t>Glasses</w:t>
            </w:r>
          </w:p>
        </w:tc>
        <w:tc>
          <w:tcPr>
            <w:tcW w:w="1170" w:type="dxa"/>
          </w:tcPr>
          <w:p w14:paraId="66035E0F" w14:textId="77777777" w:rsidR="00A55EBF" w:rsidRPr="000F1DB4" w:rsidRDefault="00A55EBF" w:rsidP="00A55EBF"/>
          <w:p w14:paraId="2A3C4EF3" w14:textId="77777777" w:rsidR="00A55EBF" w:rsidRPr="000F1DB4" w:rsidRDefault="00A55EBF" w:rsidP="00A55EBF">
            <w:r w:rsidRPr="000F1DB4">
              <w:t>Contacts</w:t>
            </w:r>
          </w:p>
        </w:tc>
        <w:tc>
          <w:tcPr>
            <w:tcW w:w="990" w:type="dxa"/>
          </w:tcPr>
          <w:p w14:paraId="66AD9086" w14:textId="77777777" w:rsidR="00A55EBF" w:rsidRPr="000F1DB4" w:rsidRDefault="00A55EBF" w:rsidP="00A55EBF"/>
          <w:p w14:paraId="2B8E5320" w14:textId="77777777" w:rsidR="00A55EBF" w:rsidRPr="000F1DB4" w:rsidRDefault="00A55EBF" w:rsidP="00A55EBF">
            <w:r w:rsidRPr="000F1DB4">
              <w:t>Braces</w:t>
            </w:r>
          </w:p>
        </w:tc>
        <w:tc>
          <w:tcPr>
            <w:tcW w:w="1080" w:type="dxa"/>
          </w:tcPr>
          <w:p w14:paraId="0E17C26D" w14:textId="77777777" w:rsidR="00A55EBF" w:rsidRPr="000F1DB4" w:rsidRDefault="00A55EBF" w:rsidP="00A55EBF">
            <w:r w:rsidRPr="000F1DB4">
              <w:t>Hearing Aid</w:t>
            </w:r>
          </w:p>
        </w:tc>
      </w:tr>
      <w:tr w:rsidR="00A55EBF" w:rsidRPr="000F1DB4" w14:paraId="0D73E215" w14:textId="77777777" w:rsidTr="00A55EBF">
        <w:tc>
          <w:tcPr>
            <w:tcW w:w="1003" w:type="dxa"/>
          </w:tcPr>
          <w:p w14:paraId="1F6583F6" w14:textId="77777777" w:rsidR="00A55EBF" w:rsidRPr="000F1DB4" w:rsidRDefault="00A55EBF" w:rsidP="00A55EBF">
            <w:r w:rsidRPr="000F1DB4">
              <w:t>1</w:t>
            </w:r>
          </w:p>
        </w:tc>
        <w:tc>
          <w:tcPr>
            <w:tcW w:w="1335" w:type="dxa"/>
          </w:tcPr>
          <w:p w14:paraId="148436C2" w14:textId="77777777" w:rsidR="00A55EBF" w:rsidRPr="000F1DB4" w:rsidRDefault="00A55EBF" w:rsidP="00A55EBF">
            <w:r w:rsidRPr="000F1DB4">
              <w:t>Brown</w:t>
            </w:r>
          </w:p>
        </w:tc>
        <w:tc>
          <w:tcPr>
            <w:tcW w:w="1336" w:type="dxa"/>
          </w:tcPr>
          <w:p w14:paraId="2F356168" w14:textId="77777777" w:rsidR="00A55EBF" w:rsidRPr="000F1DB4" w:rsidRDefault="00A55EBF" w:rsidP="00A55EBF">
            <w:r w:rsidRPr="000F1DB4">
              <w:t>Brown</w:t>
            </w:r>
          </w:p>
        </w:tc>
        <w:tc>
          <w:tcPr>
            <w:tcW w:w="1006" w:type="dxa"/>
          </w:tcPr>
          <w:p w14:paraId="2DE69DB6" w14:textId="77777777" w:rsidR="00A55EBF" w:rsidRPr="000F1DB4" w:rsidRDefault="00A55EBF" w:rsidP="00A55EBF">
            <w:r w:rsidRPr="000F1DB4">
              <w:t>Yes</w:t>
            </w:r>
          </w:p>
        </w:tc>
        <w:tc>
          <w:tcPr>
            <w:tcW w:w="1170" w:type="dxa"/>
          </w:tcPr>
          <w:p w14:paraId="033D1B2C" w14:textId="77777777" w:rsidR="00A55EBF" w:rsidRPr="000F1DB4" w:rsidRDefault="00A55EBF" w:rsidP="00A55EBF">
            <w:r w:rsidRPr="000F1DB4">
              <w:t>No</w:t>
            </w:r>
          </w:p>
        </w:tc>
        <w:tc>
          <w:tcPr>
            <w:tcW w:w="990" w:type="dxa"/>
          </w:tcPr>
          <w:p w14:paraId="5A482878" w14:textId="77777777" w:rsidR="00A55EBF" w:rsidRPr="000F1DB4" w:rsidRDefault="00A55EBF" w:rsidP="00A55EBF">
            <w:r w:rsidRPr="000F1DB4">
              <w:t>No</w:t>
            </w:r>
          </w:p>
        </w:tc>
        <w:tc>
          <w:tcPr>
            <w:tcW w:w="1080" w:type="dxa"/>
          </w:tcPr>
          <w:p w14:paraId="1D457A5C" w14:textId="77777777" w:rsidR="00A55EBF" w:rsidRPr="000F1DB4" w:rsidRDefault="00A55EBF" w:rsidP="00A55EBF">
            <w:r w:rsidRPr="000F1DB4">
              <w:t>No</w:t>
            </w:r>
          </w:p>
        </w:tc>
      </w:tr>
      <w:tr w:rsidR="00A55EBF" w:rsidRPr="000F1DB4" w14:paraId="3F4DBF51" w14:textId="77777777" w:rsidTr="00A55EBF">
        <w:tc>
          <w:tcPr>
            <w:tcW w:w="1003" w:type="dxa"/>
          </w:tcPr>
          <w:p w14:paraId="31B4FE1F" w14:textId="77777777" w:rsidR="00A55EBF" w:rsidRPr="000F1DB4" w:rsidRDefault="00A55EBF" w:rsidP="00A55EBF">
            <w:r w:rsidRPr="000F1DB4">
              <w:t>2</w:t>
            </w:r>
          </w:p>
        </w:tc>
        <w:tc>
          <w:tcPr>
            <w:tcW w:w="1335" w:type="dxa"/>
          </w:tcPr>
          <w:p w14:paraId="0785B179" w14:textId="77777777" w:rsidR="00A55EBF" w:rsidRPr="000F1DB4" w:rsidRDefault="00A55EBF" w:rsidP="00A55EBF">
            <w:r w:rsidRPr="000F1DB4">
              <w:t>Blond</w:t>
            </w:r>
          </w:p>
        </w:tc>
        <w:tc>
          <w:tcPr>
            <w:tcW w:w="1336" w:type="dxa"/>
          </w:tcPr>
          <w:p w14:paraId="2EF62A00" w14:textId="77777777" w:rsidR="00A55EBF" w:rsidRPr="000F1DB4" w:rsidRDefault="00A55EBF" w:rsidP="00A55EBF">
            <w:r w:rsidRPr="000F1DB4">
              <w:t>Hazel</w:t>
            </w:r>
          </w:p>
        </w:tc>
        <w:tc>
          <w:tcPr>
            <w:tcW w:w="1006" w:type="dxa"/>
          </w:tcPr>
          <w:p w14:paraId="34B620EF" w14:textId="77777777" w:rsidR="00A55EBF" w:rsidRPr="000F1DB4" w:rsidRDefault="00A55EBF" w:rsidP="00A55EBF">
            <w:r w:rsidRPr="000F1DB4">
              <w:t>No</w:t>
            </w:r>
          </w:p>
        </w:tc>
        <w:tc>
          <w:tcPr>
            <w:tcW w:w="1170" w:type="dxa"/>
          </w:tcPr>
          <w:p w14:paraId="4A1A4FFC" w14:textId="77777777" w:rsidR="00A55EBF" w:rsidRPr="000F1DB4" w:rsidRDefault="00A55EBF" w:rsidP="00A55EBF">
            <w:r w:rsidRPr="000F1DB4">
              <w:t>Yes</w:t>
            </w:r>
          </w:p>
        </w:tc>
        <w:tc>
          <w:tcPr>
            <w:tcW w:w="990" w:type="dxa"/>
          </w:tcPr>
          <w:p w14:paraId="6E7B443F" w14:textId="77777777" w:rsidR="00A55EBF" w:rsidRPr="000F1DB4" w:rsidRDefault="00A55EBF" w:rsidP="00A55EBF">
            <w:r w:rsidRPr="000F1DB4">
              <w:t>No</w:t>
            </w:r>
          </w:p>
        </w:tc>
        <w:tc>
          <w:tcPr>
            <w:tcW w:w="1080" w:type="dxa"/>
          </w:tcPr>
          <w:p w14:paraId="09F60C97" w14:textId="77777777" w:rsidR="00A55EBF" w:rsidRPr="000F1DB4" w:rsidRDefault="00A55EBF" w:rsidP="00A55EBF">
            <w:r w:rsidRPr="000F1DB4">
              <w:t>No</w:t>
            </w:r>
          </w:p>
        </w:tc>
      </w:tr>
      <w:tr w:rsidR="00A55EBF" w:rsidRPr="000F1DB4" w14:paraId="485BBD61" w14:textId="77777777" w:rsidTr="00A55EBF">
        <w:tc>
          <w:tcPr>
            <w:tcW w:w="1003" w:type="dxa"/>
          </w:tcPr>
          <w:p w14:paraId="24B164B0" w14:textId="77777777" w:rsidR="00A55EBF" w:rsidRPr="000F1DB4" w:rsidRDefault="00A55EBF" w:rsidP="00A55EBF">
            <w:r w:rsidRPr="000F1DB4">
              <w:t>3</w:t>
            </w:r>
          </w:p>
        </w:tc>
        <w:tc>
          <w:tcPr>
            <w:tcW w:w="1335" w:type="dxa"/>
          </w:tcPr>
          <w:p w14:paraId="44707ABF" w14:textId="77777777" w:rsidR="00A55EBF" w:rsidRPr="000F1DB4" w:rsidRDefault="00A55EBF" w:rsidP="00A55EBF">
            <w:r w:rsidRPr="000F1DB4">
              <w:t>Auburn</w:t>
            </w:r>
          </w:p>
        </w:tc>
        <w:tc>
          <w:tcPr>
            <w:tcW w:w="1336" w:type="dxa"/>
          </w:tcPr>
          <w:p w14:paraId="2A21BDD1" w14:textId="77777777" w:rsidR="00A55EBF" w:rsidRPr="000F1DB4" w:rsidRDefault="00A55EBF" w:rsidP="00A55EBF">
            <w:r w:rsidRPr="000F1DB4">
              <w:t>Brown</w:t>
            </w:r>
          </w:p>
        </w:tc>
        <w:tc>
          <w:tcPr>
            <w:tcW w:w="1006" w:type="dxa"/>
          </w:tcPr>
          <w:p w14:paraId="6B7BB8E4" w14:textId="77777777" w:rsidR="00A55EBF" w:rsidRPr="000F1DB4" w:rsidRDefault="00A55EBF" w:rsidP="00A55EBF">
            <w:r w:rsidRPr="000F1DB4">
              <w:t>No</w:t>
            </w:r>
          </w:p>
        </w:tc>
        <w:tc>
          <w:tcPr>
            <w:tcW w:w="1170" w:type="dxa"/>
          </w:tcPr>
          <w:p w14:paraId="0470E4FD" w14:textId="77777777" w:rsidR="00A55EBF" w:rsidRPr="000F1DB4" w:rsidRDefault="00A55EBF" w:rsidP="00A55EBF">
            <w:r w:rsidRPr="000F1DB4">
              <w:t>Yes</w:t>
            </w:r>
          </w:p>
        </w:tc>
        <w:tc>
          <w:tcPr>
            <w:tcW w:w="990" w:type="dxa"/>
          </w:tcPr>
          <w:p w14:paraId="7A0D6F96" w14:textId="77777777" w:rsidR="00A55EBF" w:rsidRPr="000F1DB4" w:rsidRDefault="00A55EBF" w:rsidP="00A55EBF">
            <w:r w:rsidRPr="000F1DB4">
              <w:t>Yes</w:t>
            </w:r>
          </w:p>
        </w:tc>
        <w:tc>
          <w:tcPr>
            <w:tcW w:w="1080" w:type="dxa"/>
          </w:tcPr>
          <w:p w14:paraId="707EB7BD" w14:textId="77777777" w:rsidR="00A55EBF" w:rsidRPr="000F1DB4" w:rsidRDefault="00A55EBF" w:rsidP="00A55EBF">
            <w:r w:rsidRPr="000F1DB4">
              <w:t>No</w:t>
            </w:r>
          </w:p>
        </w:tc>
      </w:tr>
      <w:tr w:rsidR="00A55EBF" w:rsidRPr="000F1DB4" w14:paraId="086B2C19" w14:textId="77777777" w:rsidTr="00A55EBF">
        <w:tc>
          <w:tcPr>
            <w:tcW w:w="1003" w:type="dxa"/>
          </w:tcPr>
          <w:p w14:paraId="027D057D" w14:textId="77777777" w:rsidR="00A55EBF" w:rsidRPr="000F1DB4" w:rsidRDefault="00A55EBF" w:rsidP="00A55EBF">
            <w:r w:rsidRPr="000F1DB4">
              <w:t>4</w:t>
            </w:r>
          </w:p>
        </w:tc>
        <w:tc>
          <w:tcPr>
            <w:tcW w:w="1335" w:type="dxa"/>
          </w:tcPr>
          <w:p w14:paraId="11483852" w14:textId="77777777" w:rsidR="00A55EBF" w:rsidRPr="000F1DB4" w:rsidRDefault="00A55EBF" w:rsidP="00A55EBF">
            <w:r w:rsidRPr="000F1DB4">
              <w:t>Black</w:t>
            </w:r>
          </w:p>
        </w:tc>
        <w:tc>
          <w:tcPr>
            <w:tcW w:w="1336" w:type="dxa"/>
          </w:tcPr>
          <w:p w14:paraId="1AA56634" w14:textId="77777777" w:rsidR="00A55EBF" w:rsidRPr="000F1DB4" w:rsidRDefault="00A55EBF" w:rsidP="00A55EBF">
            <w:r w:rsidRPr="000F1DB4">
              <w:t>Brown</w:t>
            </w:r>
          </w:p>
        </w:tc>
        <w:tc>
          <w:tcPr>
            <w:tcW w:w="1006" w:type="dxa"/>
          </w:tcPr>
          <w:p w14:paraId="564E9D26" w14:textId="77777777" w:rsidR="00A55EBF" w:rsidRPr="000F1DB4" w:rsidRDefault="00A55EBF" w:rsidP="00A55EBF">
            <w:r w:rsidRPr="000F1DB4">
              <w:t>No</w:t>
            </w:r>
          </w:p>
        </w:tc>
        <w:tc>
          <w:tcPr>
            <w:tcW w:w="1170" w:type="dxa"/>
          </w:tcPr>
          <w:p w14:paraId="20EFA6DA" w14:textId="77777777" w:rsidR="00A55EBF" w:rsidRPr="000F1DB4" w:rsidRDefault="00A55EBF" w:rsidP="00A55EBF">
            <w:r w:rsidRPr="000F1DB4">
              <w:t>No</w:t>
            </w:r>
          </w:p>
        </w:tc>
        <w:tc>
          <w:tcPr>
            <w:tcW w:w="990" w:type="dxa"/>
          </w:tcPr>
          <w:p w14:paraId="24E0D030" w14:textId="77777777" w:rsidR="00A55EBF" w:rsidRPr="000F1DB4" w:rsidRDefault="00A55EBF" w:rsidP="00A55EBF">
            <w:r w:rsidRPr="000F1DB4">
              <w:t>No</w:t>
            </w:r>
          </w:p>
        </w:tc>
        <w:tc>
          <w:tcPr>
            <w:tcW w:w="1080" w:type="dxa"/>
          </w:tcPr>
          <w:p w14:paraId="5F9F96DB" w14:textId="77777777" w:rsidR="00A55EBF" w:rsidRPr="000F1DB4" w:rsidRDefault="00A55EBF" w:rsidP="00A55EBF">
            <w:r w:rsidRPr="000F1DB4">
              <w:t>Yes</w:t>
            </w:r>
          </w:p>
        </w:tc>
      </w:tr>
      <w:tr w:rsidR="00A55EBF" w:rsidRPr="000F1DB4" w14:paraId="2C710214" w14:textId="77777777" w:rsidTr="00A55EBF">
        <w:tc>
          <w:tcPr>
            <w:tcW w:w="1003" w:type="dxa"/>
          </w:tcPr>
          <w:p w14:paraId="12877B13" w14:textId="77777777" w:rsidR="00A55EBF" w:rsidRPr="000F1DB4" w:rsidRDefault="00A55EBF" w:rsidP="00A55EBF">
            <w:r w:rsidRPr="000F1DB4">
              <w:t>5</w:t>
            </w:r>
          </w:p>
        </w:tc>
        <w:tc>
          <w:tcPr>
            <w:tcW w:w="1335" w:type="dxa"/>
          </w:tcPr>
          <w:p w14:paraId="72894005" w14:textId="77777777" w:rsidR="00A55EBF" w:rsidRPr="000F1DB4" w:rsidRDefault="00A55EBF" w:rsidP="00A55EBF">
            <w:r w:rsidRPr="000F1DB4">
              <w:t>Brown</w:t>
            </w:r>
          </w:p>
        </w:tc>
        <w:tc>
          <w:tcPr>
            <w:tcW w:w="1336" w:type="dxa"/>
          </w:tcPr>
          <w:p w14:paraId="166A01E5" w14:textId="77777777" w:rsidR="00A55EBF" w:rsidRPr="000F1DB4" w:rsidRDefault="00A55EBF" w:rsidP="00A55EBF">
            <w:r w:rsidRPr="000F1DB4">
              <w:t>Blue</w:t>
            </w:r>
          </w:p>
        </w:tc>
        <w:tc>
          <w:tcPr>
            <w:tcW w:w="1006" w:type="dxa"/>
          </w:tcPr>
          <w:p w14:paraId="7BD76E40" w14:textId="77777777" w:rsidR="00A55EBF" w:rsidRPr="000F1DB4" w:rsidRDefault="00A55EBF" w:rsidP="00A55EBF">
            <w:r w:rsidRPr="000F1DB4">
              <w:t>Yes</w:t>
            </w:r>
          </w:p>
        </w:tc>
        <w:tc>
          <w:tcPr>
            <w:tcW w:w="1170" w:type="dxa"/>
          </w:tcPr>
          <w:p w14:paraId="12AD9912" w14:textId="77777777" w:rsidR="00A55EBF" w:rsidRPr="000F1DB4" w:rsidRDefault="00A55EBF" w:rsidP="00A55EBF">
            <w:r w:rsidRPr="000F1DB4">
              <w:t>No</w:t>
            </w:r>
          </w:p>
        </w:tc>
        <w:tc>
          <w:tcPr>
            <w:tcW w:w="990" w:type="dxa"/>
          </w:tcPr>
          <w:p w14:paraId="28D5F8EB" w14:textId="77777777" w:rsidR="00A55EBF" w:rsidRPr="000F1DB4" w:rsidRDefault="00A55EBF" w:rsidP="00A55EBF">
            <w:r w:rsidRPr="000F1DB4">
              <w:t>No</w:t>
            </w:r>
          </w:p>
        </w:tc>
        <w:tc>
          <w:tcPr>
            <w:tcW w:w="1080" w:type="dxa"/>
          </w:tcPr>
          <w:p w14:paraId="33BB1DBF" w14:textId="77777777" w:rsidR="00A55EBF" w:rsidRPr="000F1DB4" w:rsidRDefault="00A55EBF" w:rsidP="00A55EBF">
            <w:r w:rsidRPr="000F1DB4">
              <w:t>No</w:t>
            </w:r>
          </w:p>
        </w:tc>
      </w:tr>
      <w:tr w:rsidR="00A55EBF" w:rsidRPr="000F1DB4" w14:paraId="566E4F4E" w14:textId="77777777" w:rsidTr="00A55EBF">
        <w:tc>
          <w:tcPr>
            <w:tcW w:w="1003" w:type="dxa"/>
          </w:tcPr>
          <w:p w14:paraId="06697D01" w14:textId="77777777" w:rsidR="00A55EBF" w:rsidRPr="000F1DB4" w:rsidRDefault="00A55EBF" w:rsidP="00A55EBF">
            <w:r w:rsidRPr="000F1DB4">
              <w:t>6</w:t>
            </w:r>
          </w:p>
        </w:tc>
        <w:tc>
          <w:tcPr>
            <w:tcW w:w="1335" w:type="dxa"/>
          </w:tcPr>
          <w:p w14:paraId="17ED4AA2" w14:textId="77777777" w:rsidR="00A55EBF" w:rsidRPr="000F1DB4" w:rsidRDefault="00A55EBF" w:rsidP="00A55EBF">
            <w:r w:rsidRPr="000F1DB4">
              <w:t>Brown</w:t>
            </w:r>
          </w:p>
        </w:tc>
        <w:tc>
          <w:tcPr>
            <w:tcW w:w="1336" w:type="dxa"/>
          </w:tcPr>
          <w:p w14:paraId="0554F655" w14:textId="77777777" w:rsidR="00A55EBF" w:rsidRPr="000F1DB4" w:rsidRDefault="00A55EBF" w:rsidP="00A55EBF">
            <w:r w:rsidRPr="000F1DB4">
              <w:t>Brown</w:t>
            </w:r>
          </w:p>
        </w:tc>
        <w:tc>
          <w:tcPr>
            <w:tcW w:w="1006" w:type="dxa"/>
          </w:tcPr>
          <w:p w14:paraId="277AC750" w14:textId="77777777" w:rsidR="00A55EBF" w:rsidRPr="000F1DB4" w:rsidRDefault="00A55EBF" w:rsidP="00A55EBF">
            <w:r w:rsidRPr="000F1DB4">
              <w:t>No</w:t>
            </w:r>
          </w:p>
        </w:tc>
        <w:tc>
          <w:tcPr>
            <w:tcW w:w="1170" w:type="dxa"/>
          </w:tcPr>
          <w:p w14:paraId="2C3D16E3" w14:textId="77777777" w:rsidR="00A55EBF" w:rsidRPr="000F1DB4" w:rsidRDefault="00A55EBF" w:rsidP="00A55EBF">
            <w:r w:rsidRPr="000F1DB4">
              <w:t>No</w:t>
            </w:r>
          </w:p>
        </w:tc>
        <w:tc>
          <w:tcPr>
            <w:tcW w:w="990" w:type="dxa"/>
          </w:tcPr>
          <w:p w14:paraId="3EA3DF9A" w14:textId="77777777" w:rsidR="00A55EBF" w:rsidRPr="000F1DB4" w:rsidRDefault="00A55EBF" w:rsidP="00A55EBF">
            <w:r w:rsidRPr="000F1DB4">
              <w:t>Yes</w:t>
            </w:r>
          </w:p>
        </w:tc>
        <w:tc>
          <w:tcPr>
            <w:tcW w:w="1080" w:type="dxa"/>
          </w:tcPr>
          <w:p w14:paraId="2FC5E852" w14:textId="77777777" w:rsidR="00A55EBF" w:rsidRPr="000F1DB4" w:rsidRDefault="00A55EBF" w:rsidP="00A55EBF">
            <w:r w:rsidRPr="000F1DB4">
              <w:t>No</w:t>
            </w:r>
          </w:p>
        </w:tc>
      </w:tr>
      <w:tr w:rsidR="00A55EBF" w:rsidRPr="000F1DB4" w14:paraId="6519FD19" w14:textId="77777777" w:rsidTr="00A55EBF">
        <w:tc>
          <w:tcPr>
            <w:tcW w:w="1003" w:type="dxa"/>
          </w:tcPr>
          <w:p w14:paraId="60E5420B" w14:textId="77777777" w:rsidR="00A55EBF" w:rsidRPr="000F1DB4" w:rsidRDefault="00A55EBF" w:rsidP="00A55EBF">
            <w:r w:rsidRPr="000F1DB4">
              <w:t>7</w:t>
            </w:r>
          </w:p>
        </w:tc>
        <w:tc>
          <w:tcPr>
            <w:tcW w:w="1335" w:type="dxa"/>
          </w:tcPr>
          <w:p w14:paraId="5623909D" w14:textId="77777777" w:rsidR="00A55EBF" w:rsidRPr="000F1DB4" w:rsidRDefault="00A55EBF" w:rsidP="00A55EBF">
            <w:r w:rsidRPr="000F1DB4">
              <w:t>Blond</w:t>
            </w:r>
          </w:p>
        </w:tc>
        <w:tc>
          <w:tcPr>
            <w:tcW w:w="1336" w:type="dxa"/>
          </w:tcPr>
          <w:p w14:paraId="2D6FB11A" w14:textId="77777777" w:rsidR="00A55EBF" w:rsidRPr="000F1DB4" w:rsidRDefault="00A55EBF" w:rsidP="00A55EBF">
            <w:r w:rsidRPr="000F1DB4">
              <w:t>Blue</w:t>
            </w:r>
          </w:p>
        </w:tc>
        <w:tc>
          <w:tcPr>
            <w:tcW w:w="1006" w:type="dxa"/>
          </w:tcPr>
          <w:p w14:paraId="30E9F2A9" w14:textId="77777777" w:rsidR="00A55EBF" w:rsidRPr="000F1DB4" w:rsidRDefault="00A55EBF" w:rsidP="00A55EBF">
            <w:r w:rsidRPr="000F1DB4">
              <w:t>Yes</w:t>
            </w:r>
          </w:p>
        </w:tc>
        <w:tc>
          <w:tcPr>
            <w:tcW w:w="1170" w:type="dxa"/>
          </w:tcPr>
          <w:p w14:paraId="1A0F0A6C" w14:textId="77777777" w:rsidR="00A55EBF" w:rsidRPr="000F1DB4" w:rsidRDefault="00A55EBF" w:rsidP="00A55EBF">
            <w:r w:rsidRPr="000F1DB4">
              <w:t>No</w:t>
            </w:r>
          </w:p>
        </w:tc>
        <w:tc>
          <w:tcPr>
            <w:tcW w:w="990" w:type="dxa"/>
          </w:tcPr>
          <w:p w14:paraId="4E0FA095" w14:textId="77777777" w:rsidR="00A55EBF" w:rsidRPr="000F1DB4" w:rsidRDefault="00A55EBF" w:rsidP="00A55EBF">
            <w:r w:rsidRPr="000F1DB4">
              <w:t>Yes</w:t>
            </w:r>
          </w:p>
        </w:tc>
        <w:tc>
          <w:tcPr>
            <w:tcW w:w="1080" w:type="dxa"/>
          </w:tcPr>
          <w:p w14:paraId="48905BAE" w14:textId="77777777" w:rsidR="00A55EBF" w:rsidRPr="000F1DB4" w:rsidRDefault="00A55EBF" w:rsidP="00A55EBF">
            <w:r w:rsidRPr="000F1DB4">
              <w:t>Yes</w:t>
            </w:r>
          </w:p>
        </w:tc>
      </w:tr>
      <w:tr w:rsidR="00A55EBF" w:rsidRPr="000F1DB4" w14:paraId="78A6D1C4" w14:textId="77777777" w:rsidTr="00A55EBF">
        <w:tc>
          <w:tcPr>
            <w:tcW w:w="1003" w:type="dxa"/>
          </w:tcPr>
          <w:p w14:paraId="310F8E96" w14:textId="77777777" w:rsidR="00A55EBF" w:rsidRPr="000F1DB4" w:rsidRDefault="00A55EBF" w:rsidP="00A55EBF">
            <w:r w:rsidRPr="000F1DB4">
              <w:t>8</w:t>
            </w:r>
          </w:p>
        </w:tc>
        <w:tc>
          <w:tcPr>
            <w:tcW w:w="1335" w:type="dxa"/>
          </w:tcPr>
          <w:p w14:paraId="3CDDD68D" w14:textId="77777777" w:rsidR="00A55EBF" w:rsidRPr="000F1DB4" w:rsidRDefault="00A55EBF" w:rsidP="00A55EBF">
            <w:r w:rsidRPr="000F1DB4">
              <w:t>N/A</w:t>
            </w:r>
          </w:p>
        </w:tc>
        <w:tc>
          <w:tcPr>
            <w:tcW w:w="1336" w:type="dxa"/>
          </w:tcPr>
          <w:p w14:paraId="257CB2B2" w14:textId="77777777" w:rsidR="00A55EBF" w:rsidRPr="000F1DB4" w:rsidRDefault="00A55EBF" w:rsidP="00A55EBF">
            <w:r w:rsidRPr="000F1DB4">
              <w:t>Blue</w:t>
            </w:r>
          </w:p>
        </w:tc>
        <w:tc>
          <w:tcPr>
            <w:tcW w:w="1006" w:type="dxa"/>
          </w:tcPr>
          <w:p w14:paraId="3BE0177A" w14:textId="77777777" w:rsidR="00A55EBF" w:rsidRPr="000F1DB4" w:rsidRDefault="00A55EBF" w:rsidP="00A55EBF">
            <w:r w:rsidRPr="000F1DB4">
              <w:t>No</w:t>
            </w:r>
          </w:p>
        </w:tc>
        <w:tc>
          <w:tcPr>
            <w:tcW w:w="1170" w:type="dxa"/>
          </w:tcPr>
          <w:p w14:paraId="1EF181BB" w14:textId="77777777" w:rsidR="00A55EBF" w:rsidRPr="000F1DB4" w:rsidRDefault="00A55EBF" w:rsidP="00A55EBF">
            <w:r w:rsidRPr="000F1DB4">
              <w:t>Yes</w:t>
            </w:r>
          </w:p>
        </w:tc>
        <w:tc>
          <w:tcPr>
            <w:tcW w:w="990" w:type="dxa"/>
          </w:tcPr>
          <w:p w14:paraId="320AB7AE" w14:textId="77777777" w:rsidR="00A55EBF" w:rsidRPr="000F1DB4" w:rsidRDefault="00A55EBF" w:rsidP="00A55EBF">
            <w:r w:rsidRPr="000F1DB4">
              <w:t>No</w:t>
            </w:r>
          </w:p>
        </w:tc>
        <w:tc>
          <w:tcPr>
            <w:tcW w:w="1080" w:type="dxa"/>
          </w:tcPr>
          <w:p w14:paraId="60355265" w14:textId="77777777" w:rsidR="00A55EBF" w:rsidRPr="000F1DB4" w:rsidRDefault="00A55EBF" w:rsidP="00A55EBF">
            <w:r w:rsidRPr="000F1DB4">
              <w:t>No</w:t>
            </w:r>
          </w:p>
        </w:tc>
      </w:tr>
      <w:tr w:rsidR="00A55EBF" w:rsidRPr="000F1DB4" w14:paraId="3BBC9F98" w14:textId="77777777" w:rsidTr="00A55EBF">
        <w:tc>
          <w:tcPr>
            <w:tcW w:w="1003" w:type="dxa"/>
          </w:tcPr>
          <w:p w14:paraId="32CA4DAE" w14:textId="77777777" w:rsidR="00A55EBF" w:rsidRPr="000F1DB4" w:rsidRDefault="00A55EBF" w:rsidP="00A55EBF">
            <w:r w:rsidRPr="000F1DB4">
              <w:t>9</w:t>
            </w:r>
          </w:p>
        </w:tc>
        <w:tc>
          <w:tcPr>
            <w:tcW w:w="1335" w:type="dxa"/>
          </w:tcPr>
          <w:p w14:paraId="1612E142" w14:textId="77777777" w:rsidR="00A55EBF" w:rsidRPr="000F1DB4" w:rsidRDefault="00A55EBF" w:rsidP="00A55EBF">
            <w:r w:rsidRPr="000F1DB4">
              <w:t>Brown</w:t>
            </w:r>
          </w:p>
        </w:tc>
        <w:tc>
          <w:tcPr>
            <w:tcW w:w="1336" w:type="dxa"/>
          </w:tcPr>
          <w:p w14:paraId="6D585AAB" w14:textId="77777777" w:rsidR="00A55EBF" w:rsidRPr="000F1DB4" w:rsidRDefault="00A55EBF" w:rsidP="00A55EBF">
            <w:r w:rsidRPr="000F1DB4">
              <w:t>Brown</w:t>
            </w:r>
          </w:p>
        </w:tc>
        <w:tc>
          <w:tcPr>
            <w:tcW w:w="1006" w:type="dxa"/>
          </w:tcPr>
          <w:p w14:paraId="719B4D13" w14:textId="77777777" w:rsidR="00A55EBF" w:rsidRPr="000F1DB4" w:rsidRDefault="00A55EBF" w:rsidP="00A55EBF">
            <w:r w:rsidRPr="000F1DB4">
              <w:t>No</w:t>
            </w:r>
          </w:p>
        </w:tc>
        <w:tc>
          <w:tcPr>
            <w:tcW w:w="1170" w:type="dxa"/>
          </w:tcPr>
          <w:p w14:paraId="6DE8D4F3" w14:textId="77777777" w:rsidR="00A55EBF" w:rsidRPr="000F1DB4" w:rsidRDefault="00A55EBF" w:rsidP="00A55EBF">
            <w:r w:rsidRPr="000F1DB4">
              <w:t>Yes</w:t>
            </w:r>
          </w:p>
        </w:tc>
        <w:tc>
          <w:tcPr>
            <w:tcW w:w="990" w:type="dxa"/>
          </w:tcPr>
          <w:p w14:paraId="183E62A5" w14:textId="77777777" w:rsidR="00A55EBF" w:rsidRPr="000F1DB4" w:rsidRDefault="00A55EBF" w:rsidP="00A55EBF">
            <w:r w:rsidRPr="000F1DB4">
              <w:t>No</w:t>
            </w:r>
          </w:p>
        </w:tc>
        <w:tc>
          <w:tcPr>
            <w:tcW w:w="1080" w:type="dxa"/>
          </w:tcPr>
          <w:p w14:paraId="2C5B0ADE" w14:textId="77777777" w:rsidR="00A55EBF" w:rsidRPr="000F1DB4" w:rsidRDefault="00A55EBF" w:rsidP="00A55EBF">
            <w:r w:rsidRPr="000F1DB4">
              <w:t>No</w:t>
            </w:r>
          </w:p>
        </w:tc>
      </w:tr>
      <w:tr w:rsidR="00A55EBF" w:rsidRPr="000F1DB4" w14:paraId="7796A3AE" w14:textId="77777777" w:rsidTr="00A55EBF">
        <w:tc>
          <w:tcPr>
            <w:tcW w:w="1003" w:type="dxa"/>
          </w:tcPr>
          <w:p w14:paraId="4E4365DB" w14:textId="77777777" w:rsidR="00A55EBF" w:rsidRPr="000F1DB4" w:rsidRDefault="00A55EBF" w:rsidP="00A55EBF">
            <w:r w:rsidRPr="000F1DB4">
              <w:t>10</w:t>
            </w:r>
          </w:p>
        </w:tc>
        <w:tc>
          <w:tcPr>
            <w:tcW w:w="1335" w:type="dxa"/>
          </w:tcPr>
          <w:p w14:paraId="0AA76205" w14:textId="77777777" w:rsidR="00A55EBF" w:rsidRPr="000F1DB4" w:rsidRDefault="00A55EBF" w:rsidP="00A55EBF">
            <w:r w:rsidRPr="000F1DB4">
              <w:t>Blond</w:t>
            </w:r>
          </w:p>
        </w:tc>
        <w:tc>
          <w:tcPr>
            <w:tcW w:w="1336" w:type="dxa"/>
          </w:tcPr>
          <w:p w14:paraId="52681D07" w14:textId="77777777" w:rsidR="00A55EBF" w:rsidRPr="000F1DB4" w:rsidRDefault="00A55EBF" w:rsidP="00A55EBF">
            <w:r w:rsidRPr="000F1DB4">
              <w:t>Brown</w:t>
            </w:r>
          </w:p>
        </w:tc>
        <w:tc>
          <w:tcPr>
            <w:tcW w:w="1006" w:type="dxa"/>
          </w:tcPr>
          <w:p w14:paraId="7F2E6CC2" w14:textId="77777777" w:rsidR="00A55EBF" w:rsidRPr="000F1DB4" w:rsidRDefault="00A55EBF" w:rsidP="00A55EBF">
            <w:r w:rsidRPr="000F1DB4">
              <w:t>No</w:t>
            </w:r>
          </w:p>
        </w:tc>
        <w:tc>
          <w:tcPr>
            <w:tcW w:w="1170" w:type="dxa"/>
          </w:tcPr>
          <w:p w14:paraId="330F38CD" w14:textId="77777777" w:rsidR="00A55EBF" w:rsidRPr="000F1DB4" w:rsidRDefault="00A55EBF" w:rsidP="00A55EBF">
            <w:r w:rsidRPr="000F1DB4">
              <w:t>No</w:t>
            </w:r>
          </w:p>
        </w:tc>
        <w:tc>
          <w:tcPr>
            <w:tcW w:w="990" w:type="dxa"/>
          </w:tcPr>
          <w:p w14:paraId="6A02E0B8" w14:textId="77777777" w:rsidR="00A55EBF" w:rsidRPr="000F1DB4" w:rsidRDefault="00A55EBF" w:rsidP="00A55EBF">
            <w:r w:rsidRPr="000F1DB4">
              <w:t>No</w:t>
            </w:r>
          </w:p>
        </w:tc>
        <w:tc>
          <w:tcPr>
            <w:tcW w:w="1080" w:type="dxa"/>
          </w:tcPr>
          <w:p w14:paraId="0B73E14B" w14:textId="77777777" w:rsidR="00A55EBF" w:rsidRPr="000F1DB4" w:rsidRDefault="00A55EBF" w:rsidP="00A55EBF">
            <w:r w:rsidRPr="000F1DB4">
              <w:t>No</w:t>
            </w:r>
          </w:p>
        </w:tc>
      </w:tr>
      <w:tr w:rsidR="00A55EBF" w:rsidRPr="000F1DB4" w14:paraId="5F548399" w14:textId="77777777" w:rsidTr="00A55EBF">
        <w:tc>
          <w:tcPr>
            <w:tcW w:w="1003" w:type="dxa"/>
          </w:tcPr>
          <w:p w14:paraId="69123535" w14:textId="77777777" w:rsidR="00A55EBF" w:rsidRPr="000F1DB4" w:rsidRDefault="00A55EBF" w:rsidP="00A55EBF">
            <w:r w:rsidRPr="000F1DB4">
              <w:t>11</w:t>
            </w:r>
          </w:p>
        </w:tc>
        <w:tc>
          <w:tcPr>
            <w:tcW w:w="1335" w:type="dxa"/>
          </w:tcPr>
          <w:p w14:paraId="7A901AC7" w14:textId="77777777" w:rsidR="00A55EBF" w:rsidRPr="000F1DB4" w:rsidRDefault="00A55EBF" w:rsidP="00A55EBF">
            <w:r w:rsidRPr="000F1DB4">
              <w:t>Brown</w:t>
            </w:r>
          </w:p>
        </w:tc>
        <w:tc>
          <w:tcPr>
            <w:tcW w:w="1336" w:type="dxa"/>
          </w:tcPr>
          <w:p w14:paraId="05602D0C" w14:textId="77777777" w:rsidR="00A55EBF" w:rsidRPr="000F1DB4" w:rsidRDefault="00A55EBF" w:rsidP="00A55EBF">
            <w:r w:rsidRPr="000F1DB4">
              <w:t>Blue</w:t>
            </w:r>
          </w:p>
        </w:tc>
        <w:tc>
          <w:tcPr>
            <w:tcW w:w="1006" w:type="dxa"/>
          </w:tcPr>
          <w:p w14:paraId="55ACD670" w14:textId="77777777" w:rsidR="00A55EBF" w:rsidRPr="000F1DB4" w:rsidRDefault="00A55EBF" w:rsidP="00A55EBF">
            <w:r w:rsidRPr="000F1DB4">
              <w:t>Yes</w:t>
            </w:r>
          </w:p>
        </w:tc>
        <w:tc>
          <w:tcPr>
            <w:tcW w:w="1170" w:type="dxa"/>
          </w:tcPr>
          <w:p w14:paraId="62AB5F8D" w14:textId="77777777" w:rsidR="00A55EBF" w:rsidRPr="000F1DB4" w:rsidRDefault="00A55EBF" w:rsidP="00A55EBF">
            <w:r w:rsidRPr="000F1DB4">
              <w:t>No</w:t>
            </w:r>
          </w:p>
        </w:tc>
        <w:tc>
          <w:tcPr>
            <w:tcW w:w="990" w:type="dxa"/>
          </w:tcPr>
          <w:p w14:paraId="637D8E65" w14:textId="77777777" w:rsidR="00A55EBF" w:rsidRPr="000F1DB4" w:rsidRDefault="00A55EBF" w:rsidP="00A55EBF">
            <w:r w:rsidRPr="000F1DB4">
              <w:t>Yes</w:t>
            </w:r>
          </w:p>
        </w:tc>
        <w:tc>
          <w:tcPr>
            <w:tcW w:w="1080" w:type="dxa"/>
          </w:tcPr>
          <w:p w14:paraId="62CCA14A" w14:textId="77777777" w:rsidR="00A55EBF" w:rsidRPr="000F1DB4" w:rsidRDefault="00A55EBF" w:rsidP="00A55EBF">
            <w:r w:rsidRPr="000F1DB4">
              <w:t>Yes</w:t>
            </w:r>
          </w:p>
        </w:tc>
      </w:tr>
      <w:tr w:rsidR="00A55EBF" w:rsidRPr="000F1DB4" w14:paraId="74FEFABC" w14:textId="77777777" w:rsidTr="00A55EBF">
        <w:tc>
          <w:tcPr>
            <w:tcW w:w="1003" w:type="dxa"/>
          </w:tcPr>
          <w:p w14:paraId="48497E1E" w14:textId="77777777" w:rsidR="00A55EBF" w:rsidRPr="000F1DB4" w:rsidRDefault="00A55EBF" w:rsidP="00A55EBF">
            <w:r w:rsidRPr="000F1DB4">
              <w:t>12</w:t>
            </w:r>
          </w:p>
        </w:tc>
        <w:tc>
          <w:tcPr>
            <w:tcW w:w="1335" w:type="dxa"/>
          </w:tcPr>
          <w:p w14:paraId="46781034" w14:textId="77777777" w:rsidR="00A55EBF" w:rsidRPr="000F1DB4" w:rsidRDefault="00A55EBF" w:rsidP="00A55EBF">
            <w:r w:rsidRPr="000F1DB4">
              <w:t>Auburn</w:t>
            </w:r>
          </w:p>
        </w:tc>
        <w:tc>
          <w:tcPr>
            <w:tcW w:w="1336" w:type="dxa"/>
          </w:tcPr>
          <w:p w14:paraId="0712636D" w14:textId="77777777" w:rsidR="00A55EBF" w:rsidRPr="000F1DB4" w:rsidRDefault="00A55EBF" w:rsidP="00A55EBF">
            <w:r w:rsidRPr="000F1DB4">
              <w:t>Blue</w:t>
            </w:r>
          </w:p>
        </w:tc>
        <w:tc>
          <w:tcPr>
            <w:tcW w:w="1006" w:type="dxa"/>
          </w:tcPr>
          <w:p w14:paraId="677CF97A" w14:textId="77777777" w:rsidR="00A55EBF" w:rsidRPr="000F1DB4" w:rsidRDefault="00A55EBF" w:rsidP="00A55EBF">
            <w:r w:rsidRPr="000F1DB4">
              <w:t>No</w:t>
            </w:r>
          </w:p>
        </w:tc>
        <w:tc>
          <w:tcPr>
            <w:tcW w:w="1170" w:type="dxa"/>
          </w:tcPr>
          <w:p w14:paraId="407BB5F5" w14:textId="77777777" w:rsidR="00A55EBF" w:rsidRPr="000F1DB4" w:rsidRDefault="00A55EBF" w:rsidP="00A55EBF">
            <w:r w:rsidRPr="000F1DB4">
              <w:t>Yes</w:t>
            </w:r>
          </w:p>
        </w:tc>
        <w:tc>
          <w:tcPr>
            <w:tcW w:w="990" w:type="dxa"/>
          </w:tcPr>
          <w:p w14:paraId="65003C69" w14:textId="77777777" w:rsidR="00A55EBF" w:rsidRPr="000F1DB4" w:rsidRDefault="00A55EBF" w:rsidP="00A55EBF">
            <w:r w:rsidRPr="000F1DB4">
              <w:t>No</w:t>
            </w:r>
          </w:p>
        </w:tc>
        <w:tc>
          <w:tcPr>
            <w:tcW w:w="1080" w:type="dxa"/>
          </w:tcPr>
          <w:p w14:paraId="551A8220" w14:textId="77777777" w:rsidR="00A55EBF" w:rsidRPr="000F1DB4" w:rsidRDefault="00A55EBF" w:rsidP="00A55EBF">
            <w:r w:rsidRPr="000F1DB4">
              <w:t>No</w:t>
            </w:r>
          </w:p>
        </w:tc>
      </w:tr>
      <w:tr w:rsidR="00A55EBF" w:rsidRPr="000F1DB4" w14:paraId="0AE737E5" w14:textId="77777777" w:rsidTr="00A55EBF">
        <w:tc>
          <w:tcPr>
            <w:tcW w:w="1003" w:type="dxa"/>
          </w:tcPr>
          <w:p w14:paraId="74E5FAD3" w14:textId="77777777" w:rsidR="00A55EBF" w:rsidRPr="000F1DB4" w:rsidRDefault="00A55EBF" w:rsidP="00A55EBF">
            <w:r w:rsidRPr="000F1DB4">
              <w:t>13</w:t>
            </w:r>
          </w:p>
        </w:tc>
        <w:tc>
          <w:tcPr>
            <w:tcW w:w="1335" w:type="dxa"/>
          </w:tcPr>
          <w:p w14:paraId="35D46CA9" w14:textId="77777777" w:rsidR="00A55EBF" w:rsidRPr="000F1DB4" w:rsidRDefault="00A55EBF" w:rsidP="00A55EBF">
            <w:r w:rsidRPr="000F1DB4">
              <w:t>White</w:t>
            </w:r>
          </w:p>
        </w:tc>
        <w:tc>
          <w:tcPr>
            <w:tcW w:w="1336" w:type="dxa"/>
          </w:tcPr>
          <w:p w14:paraId="31595A8D" w14:textId="77777777" w:rsidR="00A55EBF" w:rsidRPr="000F1DB4" w:rsidRDefault="00A55EBF" w:rsidP="00A55EBF">
            <w:r w:rsidRPr="000F1DB4">
              <w:t>Hazel</w:t>
            </w:r>
          </w:p>
        </w:tc>
        <w:tc>
          <w:tcPr>
            <w:tcW w:w="1006" w:type="dxa"/>
          </w:tcPr>
          <w:p w14:paraId="4BF38DD1" w14:textId="77777777" w:rsidR="00A55EBF" w:rsidRPr="000F1DB4" w:rsidRDefault="00A55EBF" w:rsidP="00A55EBF">
            <w:r w:rsidRPr="000F1DB4">
              <w:t>Yes</w:t>
            </w:r>
          </w:p>
        </w:tc>
        <w:tc>
          <w:tcPr>
            <w:tcW w:w="1170" w:type="dxa"/>
          </w:tcPr>
          <w:p w14:paraId="59946669" w14:textId="77777777" w:rsidR="00A55EBF" w:rsidRPr="000F1DB4" w:rsidRDefault="00A55EBF" w:rsidP="00A55EBF">
            <w:r w:rsidRPr="000F1DB4">
              <w:t>Yes</w:t>
            </w:r>
          </w:p>
        </w:tc>
        <w:tc>
          <w:tcPr>
            <w:tcW w:w="990" w:type="dxa"/>
          </w:tcPr>
          <w:p w14:paraId="2D29C208" w14:textId="77777777" w:rsidR="00A55EBF" w:rsidRPr="000F1DB4" w:rsidRDefault="00A55EBF" w:rsidP="00A55EBF">
            <w:r w:rsidRPr="000F1DB4">
              <w:t>No</w:t>
            </w:r>
          </w:p>
        </w:tc>
        <w:tc>
          <w:tcPr>
            <w:tcW w:w="1080" w:type="dxa"/>
          </w:tcPr>
          <w:p w14:paraId="3605785C" w14:textId="77777777" w:rsidR="00A55EBF" w:rsidRPr="000F1DB4" w:rsidRDefault="00A55EBF" w:rsidP="00A55EBF">
            <w:r w:rsidRPr="000F1DB4">
              <w:t>No</w:t>
            </w:r>
          </w:p>
        </w:tc>
      </w:tr>
      <w:tr w:rsidR="00A55EBF" w:rsidRPr="000F1DB4" w14:paraId="526E2CA8" w14:textId="77777777" w:rsidTr="00A55EBF">
        <w:tc>
          <w:tcPr>
            <w:tcW w:w="1003" w:type="dxa"/>
          </w:tcPr>
          <w:p w14:paraId="6357F0D4" w14:textId="77777777" w:rsidR="00A55EBF" w:rsidRPr="000F1DB4" w:rsidRDefault="00A55EBF" w:rsidP="00A55EBF">
            <w:r w:rsidRPr="000F1DB4">
              <w:t>14</w:t>
            </w:r>
          </w:p>
        </w:tc>
        <w:tc>
          <w:tcPr>
            <w:tcW w:w="1335" w:type="dxa"/>
          </w:tcPr>
          <w:p w14:paraId="3FBEEE66" w14:textId="77777777" w:rsidR="00A55EBF" w:rsidRPr="000F1DB4" w:rsidRDefault="00A55EBF" w:rsidP="00A55EBF">
            <w:r w:rsidRPr="000F1DB4">
              <w:t>Black</w:t>
            </w:r>
          </w:p>
        </w:tc>
        <w:tc>
          <w:tcPr>
            <w:tcW w:w="1336" w:type="dxa"/>
          </w:tcPr>
          <w:p w14:paraId="1ACCA2C9" w14:textId="77777777" w:rsidR="00A55EBF" w:rsidRPr="000F1DB4" w:rsidRDefault="00A55EBF" w:rsidP="00A55EBF">
            <w:r w:rsidRPr="000F1DB4">
              <w:t>Brown</w:t>
            </w:r>
          </w:p>
        </w:tc>
        <w:tc>
          <w:tcPr>
            <w:tcW w:w="1006" w:type="dxa"/>
          </w:tcPr>
          <w:p w14:paraId="378DC9CB" w14:textId="77777777" w:rsidR="00A55EBF" w:rsidRPr="000F1DB4" w:rsidRDefault="00A55EBF" w:rsidP="00A55EBF">
            <w:r w:rsidRPr="000F1DB4">
              <w:t>No</w:t>
            </w:r>
          </w:p>
        </w:tc>
        <w:tc>
          <w:tcPr>
            <w:tcW w:w="1170" w:type="dxa"/>
          </w:tcPr>
          <w:p w14:paraId="5583433E" w14:textId="77777777" w:rsidR="00A55EBF" w:rsidRPr="000F1DB4" w:rsidRDefault="00A55EBF" w:rsidP="00A55EBF">
            <w:r w:rsidRPr="000F1DB4">
              <w:t>Yes</w:t>
            </w:r>
          </w:p>
        </w:tc>
        <w:tc>
          <w:tcPr>
            <w:tcW w:w="990" w:type="dxa"/>
          </w:tcPr>
          <w:p w14:paraId="27B77AD7" w14:textId="77777777" w:rsidR="00A55EBF" w:rsidRPr="000F1DB4" w:rsidRDefault="00A55EBF" w:rsidP="00A55EBF">
            <w:r w:rsidRPr="000F1DB4">
              <w:t>Yes</w:t>
            </w:r>
          </w:p>
        </w:tc>
        <w:tc>
          <w:tcPr>
            <w:tcW w:w="1080" w:type="dxa"/>
          </w:tcPr>
          <w:p w14:paraId="44F0515D" w14:textId="77777777" w:rsidR="00A55EBF" w:rsidRPr="000F1DB4" w:rsidRDefault="00A55EBF" w:rsidP="00A55EBF">
            <w:r w:rsidRPr="000F1DB4">
              <w:t>Yes</w:t>
            </w:r>
          </w:p>
        </w:tc>
      </w:tr>
      <w:tr w:rsidR="00A55EBF" w:rsidRPr="000F1DB4" w14:paraId="671525D4" w14:textId="77777777" w:rsidTr="00A55EBF">
        <w:tc>
          <w:tcPr>
            <w:tcW w:w="1003" w:type="dxa"/>
          </w:tcPr>
          <w:p w14:paraId="67B41AFF" w14:textId="77777777" w:rsidR="00A55EBF" w:rsidRPr="000F1DB4" w:rsidRDefault="00A55EBF" w:rsidP="00A55EBF">
            <w:r w:rsidRPr="000F1DB4">
              <w:t>15</w:t>
            </w:r>
          </w:p>
        </w:tc>
        <w:tc>
          <w:tcPr>
            <w:tcW w:w="1335" w:type="dxa"/>
          </w:tcPr>
          <w:p w14:paraId="037C8D0B" w14:textId="77777777" w:rsidR="00A55EBF" w:rsidRPr="000F1DB4" w:rsidRDefault="00A55EBF" w:rsidP="00A55EBF">
            <w:r w:rsidRPr="000F1DB4">
              <w:t>Black</w:t>
            </w:r>
          </w:p>
        </w:tc>
        <w:tc>
          <w:tcPr>
            <w:tcW w:w="1336" w:type="dxa"/>
          </w:tcPr>
          <w:p w14:paraId="5C3BA1C1" w14:textId="77777777" w:rsidR="00A55EBF" w:rsidRPr="000F1DB4" w:rsidRDefault="00A55EBF" w:rsidP="00A55EBF">
            <w:r w:rsidRPr="000F1DB4">
              <w:t>Brown</w:t>
            </w:r>
          </w:p>
        </w:tc>
        <w:tc>
          <w:tcPr>
            <w:tcW w:w="1006" w:type="dxa"/>
          </w:tcPr>
          <w:p w14:paraId="76B9633E" w14:textId="77777777" w:rsidR="00A55EBF" w:rsidRPr="000F1DB4" w:rsidRDefault="00A55EBF" w:rsidP="00A55EBF">
            <w:r w:rsidRPr="000F1DB4">
              <w:t>No</w:t>
            </w:r>
          </w:p>
        </w:tc>
        <w:tc>
          <w:tcPr>
            <w:tcW w:w="1170" w:type="dxa"/>
          </w:tcPr>
          <w:p w14:paraId="41214493" w14:textId="77777777" w:rsidR="00A55EBF" w:rsidRPr="000F1DB4" w:rsidRDefault="00A55EBF" w:rsidP="00A55EBF">
            <w:r w:rsidRPr="000F1DB4">
              <w:t>No</w:t>
            </w:r>
          </w:p>
        </w:tc>
        <w:tc>
          <w:tcPr>
            <w:tcW w:w="990" w:type="dxa"/>
          </w:tcPr>
          <w:p w14:paraId="34508967" w14:textId="77777777" w:rsidR="00A55EBF" w:rsidRPr="000F1DB4" w:rsidRDefault="00A55EBF" w:rsidP="00A55EBF">
            <w:r w:rsidRPr="000F1DB4">
              <w:t>Yes</w:t>
            </w:r>
          </w:p>
        </w:tc>
        <w:tc>
          <w:tcPr>
            <w:tcW w:w="1080" w:type="dxa"/>
          </w:tcPr>
          <w:p w14:paraId="10B411A2" w14:textId="77777777" w:rsidR="00A55EBF" w:rsidRPr="000F1DB4" w:rsidRDefault="00A55EBF" w:rsidP="00A55EBF">
            <w:r w:rsidRPr="000F1DB4">
              <w:t>Yes</w:t>
            </w:r>
          </w:p>
        </w:tc>
      </w:tr>
      <w:tr w:rsidR="00A55EBF" w:rsidRPr="000F1DB4" w14:paraId="0FC5BC80" w14:textId="77777777" w:rsidTr="00A55EBF">
        <w:tc>
          <w:tcPr>
            <w:tcW w:w="1003" w:type="dxa"/>
          </w:tcPr>
          <w:p w14:paraId="315915C6" w14:textId="77777777" w:rsidR="00A55EBF" w:rsidRPr="000F1DB4" w:rsidRDefault="00A55EBF" w:rsidP="00A55EBF">
            <w:r w:rsidRPr="000F1DB4">
              <w:t>16</w:t>
            </w:r>
          </w:p>
        </w:tc>
        <w:tc>
          <w:tcPr>
            <w:tcW w:w="1335" w:type="dxa"/>
          </w:tcPr>
          <w:p w14:paraId="41A52C04" w14:textId="77777777" w:rsidR="00A55EBF" w:rsidRPr="000F1DB4" w:rsidRDefault="00A55EBF" w:rsidP="00A55EBF">
            <w:r w:rsidRPr="000F1DB4">
              <w:t>Brown</w:t>
            </w:r>
          </w:p>
        </w:tc>
        <w:tc>
          <w:tcPr>
            <w:tcW w:w="1336" w:type="dxa"/>
          </w:tcPr>
          <w:p w14:paraId="78965C2F" w14:textId="77777777" w:rsidR="00A55EBF" w:rsidRPr="000F1DB4" w:rsidRDefault="00A55EBF" w:rsidP="00A55EBF">
            <w:r w:rsidRPr="000F1DB4">
              <w:t>Blue</w:t>
            </w:r>
          </w:p>
        </w:tc>
        <w:tc>
          <w:tcPr>
            <w:tcW w:w="1006" w:type="dxa"/>
          </w:tcPr>
          <w:p w14:paraId="3B5B62E6" w14:textId="77777777" w:rsidR="00A55EBF" w:rsidRPr="000F1DB4" w:rsidRDefault="00A55EBF" w:rsidP="00A55EBF">
            <w:r w:rsidRPr="000F1DB4">
              <w:t>No</w:t>
            </w:r>
          </w:p>
        </w:tc>
        <w:tc>
          <w:tcPr>
            <w:tcW w:w="1170" w:type="dxa"/>
          </w:tcPr>
          <w:p w14:paraId="3BEDD3B8" w14:textId="77777777" w:rsidR="00A55EBF" w:rsidRPr="000F1DB4" w:rsidRDefault="00A55EBF" w:rsidP="00A55EBF">
            <w:r w:rsidRPr="000F1DB4">
              <w:t>Yes</w:t>
            </w:r>
          </w:p>
        </w:tc>
        <w:tc>
          <w:tcPr>
            <w:tcW w:w="990" w:type="dxa"/>
          </w:tcPr>
          <w:p w14:paraId="2DDFFC3B" w14:textId="77777777" w:rsidR="00A55EBF" w:rsidRPr="000F1DB4" w:rsidRDefault="00A55EBF" w:rsidP="00A55EBF">
            <w:r w:rsidRPr="000F1DB4">
              <w:t>No</w:t>
            </w:r>
          </w:p>
        </w:tc>
        <w:tc>
          <w:tcPr>
            <w:tcW w:w="1080" w:type="dxa"/>
          </w:tcPr>
          <w:p w14:paraId="04DC3ABB" w14:textId="77777777" w:rsidR="00A55EBF" w:rsidRPr="000F1DB4" w:rsidRDefault="00A55EBF" w:rsidP="00A55EBF">
            <w:r w:rsidRPr="000F1DB4">
              <w:t>No</w:t>
            </w:r>
          </w:p>
        </w:tc>
      </w:tr>
      <w:tr w:rsidR="00A55EBF" w:rsidRPr="000F1DB4" w14:paraId="3B5AA7B1" w14:textId="77777777" w:rsidTr="00A55EBF">
        <w:tc>
          <w:tcPr>
            <w:tcW w:w="1003" w:type="dxa"/>
          </w:tcPr>
          <w:p w14:paraId="2FDD468E" w14:textId="77777777" w:rsidR="00A55EBF" w:rsidRPr="000F1DB4" w:rsidRDefault="00A55EBF" w:rsidP="00A55EBF">
            <w:r w:rsidRPr="000F1DB4">
              <w:t>17</w:t>
            </w:r>
          </w:p>
        </w:tc>
        <w:tc>
          <w:tcPr>
            <w:tcW w:w="1335" w:type="dxa"/>
          </w:tcPr>
          <w:p w14:paraId="56E87712" w14:textId="77777777" w:rsidR="00A55EBF" w:rsidRPr="000F1DB4" w:rsidRDefault="00A55EBF" w:rsidP="00A55EBF">
            <w:r w:rsidRPr="000F1DB4">
              <w:t>Brown</w:t>
            </w:r>
          </w:p>
        </w:tc>
        <w:tc>
          <w:tcPr>
            <w:tcW w:w="1336" w:type="dxa"/>
          </w:tcPr>
          <w:p w14:paraId="2F2CE44D" w14:textId="77777777" w:rsidR="00A55EBF" w:rsidRPr="000F1DB4" w:rsidRDefault="00A55EBF" w:rsidP="00A55EBF">
            <w:r w:rsidRPr="000F1DB4">
              <w:t>Blue</w:t>
            </w:r>
          </w:p>
        </w:tc>
        <w:tc>
          <w:tcPr>
            <w:tcW w:w="1006" w:type="dxa"/>
          </w:tcPr>
          <w:p w14:paraId="683F33FD" w14:textId="77777777" w:rsidR="00A55EBF" w:rsidRPr="000F1DB4" w:rsidRDefault="00A55EBF" w:rsidP="00A55EBF">
            <w:r w:rsidRPr="000F1DB4">
              <w:t>Yes</w:t>
            </w:r>
          </w:p>
        </w:tc>
        <w:tc>
          <w:tcPr>
            <w:tcW w:w="1170" w:type="dxa"/>
          </w:tcPr>
          <w:p w14:paraId="5BBA5ED4" w14:textId="77777777" w:rsidR="00A55EBF" w:rsidRPr="000F1DB4" w:rsidRDefault="00A55EBF" w:rsidP="00A55EBF">
            <w:r w:rsidRPr="000F1DB4">
              <w:t>No</w:t>
            </w:r>
          </w:p>
        </w:tc>
        <w:tc>
          <w:tcPr>
            <w:tcW w:w="990" w:type="dxa"/>
          </w:tcPr>
          <w:p w14:paraId="17D4D6C4" w14:textId="77777777" w:rsidR="00A55EBF" w:rsidRPr="000F1DB4" w:rsidRDefault="00A55EBF" w:rsidP="00A55EBF">
            <w:r w:rsidRPr="000F1DB4">
              <w:t>No</w:t>
            </w:r>
          </w:p>
        </w:tc>
        <w:tc>
          <w:tcPr>
            <w:tcW w:w="1080" w:type="dxa"/>
          </w:tcPr>
          <w:p w14:paraId="5B3FD852" w14:textId="77777777" w:rsidR="00A55EBF" w:rsidRPr="000F1DB4" w:rsidRDefault="00A55EBF" w:rsidP="00A55EBF">
            <w:r w:rsidRPr="000F1DB4">
              <w:t>No</w:t>
            </w:r>
          </w:p>
        </w:tc>
      </w:tr>
      <w:tr w:rsidR="00A55EBF" w:rsidRPr="000F1DB4" w14:paraId="285CD980" w14:textId="77777777" w:rsidTr="00A55EBF">
        <w:tc>
          <w:tcPr>
            <w:tcW w:w="1003" w:type="dxa"/>
          </w:tcPr>
          <w:p w14:paraId="1FE00C57" w14:textId="77777777" w:rsidR="00A55EBF" w:rsidRPr="000F1DB4" w:rsidRDefault="00A55EBF" w:rsidP="00A55EBF">
            <w:r w:rsidRPr="000F1DB4">
              <w:t>18</w:t>
            </w:r>
          </w:p>
        </w:tc>
        <w:tc>
          <w:tcPr>
            <w:tcW w:w="1335" w:type="dxa"/>
          </w:tcPr>
          <w:p w14:paraId="714633AE" w14:textId="77777777" w:rsidR="00A55EBF" w:rsidRPr="000F1DB4" w:rsidRDefault="00A55EBF" w:rsidP="00A55EBF">
            <w:r w:rsidRPr="000F1DB4">
              <w:t>Blond</w:t>
            </w:r>
          </w:p>
        </w:tc>
        <w:tc>
          <w:tcPr>
            <w:tcW w:w="1336" w:type="dxa"/>
          </w:tcPr>
          <w:p w14:paraId="2D397E64" w14:textId="77777777" w:rsidR="00A55EBF" w:rsidRPr="000F1DB4" w:rsidRDefault="00A55EBF" w:rsidP="00A55EBF">
            <w:r w:rsidRPr="000F1DB4">
              <w:t>Brown</w:t>
            </w:r>
          </w:p>
        </w:tc>
        <w:tc>
          <w:tcPr>
            <w:tcW w:w="1006" w:type="dxa"/>
          </w:tcPr>
          <w:p w14:paraId="11B296A0" w14:textId="77777777" w:rsidR="00A55EBF" w:rsidRPr="000F1DB4" w:rsidRDefault="00A55EBF" w:rsidP="00A55EBF">
            <w:r w:rsidRPr="000F1DB4">
              <w:t>No</w:t>
            </w:r>
          </w:p>
        </w:tc>
        <w:tc>
          <w:tcPr>
            <w:tcW w:w="1170" w:type="dxa"/>
          </w:tcPr>
          <w:p w14:paraId="0B4938DE" w14:textId="77777777" w:rsidR="00A55EBF" w:rsidRPr="000F1DB4" w:rsidRDefault="00A55EBF" w:rsidP="00A55EBF">
            <w:r w:rsidRPr="000F1DB4">
              <w:t>No</w:t>
            </w:r>
          </w:p>
        </w:tc>
        <w:tc>
          <w:tcPr>
            <w:tcW w:w="990" w:type="dxa"/>
          </w:tcPr>
          <w:p w14:paraId="13174DBB" w14:textId="77777777" w:rsidR="00A55EBF" w:rsidRPr="000F1DB4" w:rsidRDefault="00A55EBF" w:rsidP="00A55EBF">
            <w:r w:rsidRPr="000F1DB4">
              <w:t>No</w:t>
            </w:r>
          </w:p>
        </w:tc>
        <w:tc>
          <w:tcPr>
            <w:tcW w:w="1080" w:type="dxa"/>
          </w:tcPr>
          <w:p w14:paraId="000DB171" w14:textId="77777777" w:rsidR="00A55EBF" w:rsidRPr="000F1DB4" w:rsidRDefault="00A55EBF" w:rsidP="00A55EBF">
            <w:r w:rsidRPr="000F1DB4">
              <w:t>No</w:t>
            </w:r>
          </w:p>
        </w:tc>
      </w:tr>
      <w:tr w:rsidR="00A55EBF" w:rsidRPr="000F1DB4" w14:paraId="5F9703E0" w14:textId="77777777" w:rsidTr="00A55EBF">
        <w:tc>
          <w:tcPr>
            <w:tcW w:w="1003" w:type="dxa"/>
          </w:tcPr>
          <w:p w14:paraId="0D10C5BE" w14:textId="77777777" w:rsidR="00A55EBF" w:rsidRPr="000F1DB4" w:rsidRDefault="00A55EBF" w:rsidP="00A55EBF">
            <w:r w:rsidRPr="000F1DB4">
              <w:t>19</w:t>
            </w:r>
          </w:p>
        </w:tc>
        <w:tc>
          <w:tcPr>
            <w:tcW w:w="1335" w:type="dxa"/>
          </w:tcPr>
          <w:p w14:paraId="577EBAA7" w14:textId="77777777" w:rsidR="00A55EBF" w:rsidRPr="000F1DB4" w:rsidRDefault="00A55EBF" w:rsidP="00A55EBF">
            <w:r w:rsidRPr="000F1DB4">
              <w:t>Auburn</w:t>
            </w:r>
          </w:p>
        </w:tc>
        <w:tc>
          <w:tcPr>
            <w:tcW w:w="1336" w:type="dxa"/>
          </w:tcPr>
          <w:p w14:paraId="33CB6E16" w14:textId="77777777" w:rsidR="00A55EBF" w:rsidRPr="000F1DB4" w:rsidRDefault="00A55EBF" w:rsidP="00A55EBF">
            <w:r w:rsidRPr="000F1DB4">
              <w:t>Hazel</w:t>
            </w:r>
          </w:p>
        </w:tc>
        <w:tc>
          <w:tcPr>
            <w:tcW w:w="1006" w:type="dxa"/>
          </w:tcPr>
          <w:p w14:paraId="1E4B1E88" w14:textId="77777777" w:rsidR="00A55EBF" w:rsidRPr="000F1DB4" w:rsidRDefault="00A55EBF" w:rsidP="00A55EBF">
            <w:r w:rsidRPr="000F1DB4">
              <w:t>Yes</w:t>
            </w:r>
          </w:p>
        </w:tc>
        <w:tc>
          <w:tcPr>
            <w:tcW w:w="1170" w:type="dxa"/>
          </w:tcPr>
          <w:p w14:paraId="42DF0765" w14:textId="77777777" w:rsidR="00A55EBF" w:rsidRPr="000F1DB4" w:rsidRDefault="00A55EBF" w:rsidP="00A55EBF">
            <w:r w:rsidRPr="000F1DB4">
              <w:t>No</w:t>
            </w:r>
          </w:p>
        </w:tc>
        <w:tc>
          <w:tcPr>
            <w:tcW w:w="990" w:type="dxa"/>
          </w:tcPr>
          <w:p w14:paraId="012B8C2E" w14:textId="77777777" w:rsidR="00A55EBF" w:rsidRPr="000F1DB4" w:rsidRDefault="00A55EBF" w:rsidP="00A55EBF">
            <w:r w:rsidRPr="000F1DB4">
              <w:t>Yes</w:t>
            </w:r>
          </w:p>
        </w:tc>
        <w:tc>
          <w:tcPr>
            <w:tcW w:w="1080" w:type="dxa"/>
          </w:tcPr>
          <w:p w14:paraId="7EAD760E" w14:textId="77777777" w:rsidR="00A55EBF" w:rsidRPr="000F1DB4" w:rsidRDefault="00A55EBF" w:rsidP="00A55EBF">
            <w:r w:rsidRPr="000F1DB4">
              <w:t>Yes</w:t>
            </w:r>
          </w:p>
        </w:tc>
      </w:tr>
      <w:tr w:rsidR="00A55EBF" w:rsidRPr="000F1DB4" w14:paraId="4AD13B14" w14:textId="77777777" w:rsidTr="00A55EBF">
        <w:tc>
          <w:tcPr>
            <w:tcW w:w="1003" w:type="dxa"/>
          </w:tcPr>
          <w:p w14:paraId="3F7C9971" w14:textId="77777777" w:rsidR="00A55EBF" w:rsidRPr="000F1DB4" w:rsidRDefault="00A55EBF" w:rsidP="00A55EBF">
            <w:r w:rsidRPr="000F1DB4">
              <w:t>20</w:t>
            </w:r>
          </w:p>
        </w:tc>
        <w:tc>
          <w:tcPr>
            <w:tcW w:w="1335" w:type="dxa"/>
          </w:tcPr>
          <w:p w14:paraId="2A176190" w14:textId="77777777" w:rsidR="00A55EBF" w:rsidRPr="000F1DB4" w:rsidRDefault="00A55EBF" w:rsidP="00A55EBF">
            <w:r w:rsidRPr="000F1DB4">
              <w:t>Black</w:t>
            </w:r>
          </w:p>
        </w:tc>
        <w:tc>
          <w:tcPr>
            <w:tcW w:w="1336" w:type="dxa"/>
          </w:tcPr>
          <w:p w14:paraId="5E069F29" w14:textId="77777777" w:rsidR="00A55EBF" w:rsidRPr="000F1DB4" w:rsidRDefault="00A55EBF" w:rsidP="00A55EBF">
            <w:r w:rsidRPr="000F1DB4">
              <w:t>Brown</w:t>
            </w:r>
          </w:p>
        </w:tc>
        <w:tc>
          <w:tcPr>
            <w:tcW w:w="1006" w:type="dxa"/>
          </w:tcPr>
          <w:p w14:paraId="3F14DD88" w14:textId="77777777" w:rsidR="00A55EBF" w:rsidRPr="000F1DB4" w:rsidRDefault="00A55EBF" w:rsidP="00A55EBF">
            <w:r w:rsidRPr="000F1DB4">
              <w:t>No</w:t>
            </w:r>
          </w:p>
        </w:tc>
        <w:tc>
          <w:tcPr>
            <w:tcW w:w="1170" w:type="dxa"/>
          </w:tcPr>
          <w:p w14:paraId="1E838AFE" w14:textId="77777777" w:rsidR="00A55EBF" w:rsidRPr="000F1DB4" w:rsidRDefault="00A55EBF" w:rsidP="00A55EBF">
            <w:r w:rsidRPr="000F1DB4">
              <w:t>Yes</w:t>
            </w:r>
          </w:p>
        </w:tc>
        <w:tc>
          <w:tcPr>
            <w:tcW w:w="990" w:type="dxa"/>
          </w:tcPr>
          <w:p w14:paraId="3777EAEC" w14:textId="77777777" w:rsidR="00A55EBF" w:rsidRPr="000F1DB4" w:rsidRDefault="00A55EBF" w:rsidP="00A55EBF">
            <w:r w:rsidRPr="000F1DB4">
              <w:t>No</w:t>
            </w:r>
          </w:p>
        </w:tc>
        <w:tc>
          <w:tcPr>
            <w:tcW w:w="1080" w:type="dxa"/>
          </w:tcPr>
          <w:p w14:paraId="0E7C1F80" w14:textId="77777777" w:rsidR="00A55EBF" w:rsidRPr="000F1DB4" w:rsidRDefault="00A55EBF" w:rsidP="00A55EBF">
            <w:r w:rsidRPr="000F1DB4">
              <w:t>Yes</w:t>
            </w:r>
          </w:p>
        </w:tc>
      </w:tr>
      <w:tr w:rsidR="00A55EBF" w:rsidRPr="000F1DB4" w14:paraId="26BCC403" w14:textId="77777777" w:rsidTr="00A55EBF">
        <w:tc>
          <w:tcPr>
            <w:tcW w:w="1003" w:type="dxa"/>
          </w:tcPr>
          <w:p w14:paraId="57D45657" w14:textId="77777777" w:rsidR="00A55EBF" w:rsidRPr="000F1DB4" w:rsidRDefault="00A55EBF" w:rsidP="00A55EBF">
            <w:r w:rsidRPr="000F1DB4">
              <w:t>21</w:t>
            </w:r>
          </w:p>
        </w:tc>
        <w:tc>
          <w:tcPr>
            <w:tcW w:w="1335" w:type="dxa"/>
          </w:tcPr>
          <w:p w14:paraId="08012CEA" w14:textId="77777777" w:rsidR="00A55EBF" w:rsidRPr="000F1DB4" w:rsidRDefault="00A55EBF" w:rsidP="00A55EBF">
            <w:r w:rsidRPr="000F1DB4">
              <w:t>Brown</w:t>
            </w:r>
          </w:p>
        </w:tc>
        <w:tc>
          <w:tcPr>
            <w:tcW w:w="1336" w:type="dxa"/>
          </w:tcPr>
          <w:p w14:paraId="3024B04D" w14:textId="77777777" w:rsidR="00A55EBF" w:rsidRPr="000F1DB4" w:rsidRDefault="00A55EBF" w:rsidP="00A55EBF">
            <w:r w:rsidRPr="000F1DB4">
              <w:t>Black</w:t>
            </w:r>
          </w:p>
        </w:tc>
        <w:tc>
          <w:tcPr>
            <w:tcW w:w="1006" w:type="dxa"/>
          </w:tcPr>
          <w:p w14:paraId="0A8C42A8" w14:textId="77777777" w:rsidR="00A55EBF" w:rsidRPr="000F1DB4" w:rsidRDefault="00A55EBF" w:rsidP="00A55EBF">
            <w:r w:rsidRPr="000F1DB4">
              <w:t>No</w:t>
            </w:r>
          </w:p>
        </w:tc>
        <w:tc>
          <w:tcPr>
            <w:tcW w:w="1170" w:type="dxa"/>
          </w:tcPr>
          <w:p w14:paraId="41E5E1DA" w14:textId="77777777" w:rsidR="00A55EBF" w:rsidRPr="000F1DB4" w:rsidRDefault="00A55EBF" w:rsidP="00A55EBF">
            <w:r w:rsidRPr="000F1DB4">
              <w:t>Yes</w:t>
            </w:r>
          </w:p>
        </w:tc>
        <w:tc>
          <w:tcPr>
            <w:tcW w:w="990" w:type="dxa"/>
          </w:tcPr>
          <w:p w14:paraId="2B16323A" w14:textId="77777777" w:rsidR="00A55EBF" w:rsidRPr="000F1DB4" w:rsidRDefault="00A55EBF" w:rsidP="00A55EBF">
            <w:r w:rsidRPr="000F1DB4">
              <w:t>No</w:t>
            </w:r>
          </w:p>
        </w:tc>
        <w:tc>
          <w:tcPr>
            <w:tcW w:w="1080" w:type="dxa"/>
          </w:tcPr>
          <w:p w14:paraId="0D91A03C" w14:textId="77777777" w:rsidR="00A55EBF" w:rsidRPr="000F1DB4" w:rsidRDefault="00A55EBF" w:rsidP="00A55EBF">
            <w:r w:rsidRPr="000F1DB4">
              <w:t>No</w:t>
            </w:r>
          </w:p>
        </w:tc>
      </w:tr>
      <w:tr w:rsidR="00A55EBF" w:rsidRPr="000F1DB4" w14:paraId="6CBEF91F" w14:textId="77777777" w:rsidTr="00A55EBF">
        <w:tc>
          <w:tcPr>
            <w:tcW w:w="1003" w:type="dxa"/>
          </w:tcPr>
          <w:p w14:paraId="32B872FE" w14:textId="77777777" w:rsidR="00A55EBF" w:rsidRPr="000F1DB4" w:rsidRDefault="00A55EBF" w:rsidP="00A55EBF">
            <w:r w:rsidRPr="000F1DB4">
              <w:t>22</w:t>
            </w:r>
          </w:p>
        </w:tc>
        <w:tc>
          <w:tcPr>
            <w:tcW w:w="1335" w:type="dxa"/>
          </w:tcPr>
          <w:p w14:paraId="6920542F" w14:textId="77777777" w:rsidR="00A55EBF" w:rsidRPr="000F1DB4" w:rsidRDefault="00A55EBF" w:rsidP="00A55EBF">
            <w:r w:rsidRPr="000F1DB4">
              <w:t>Brown</w:t>
            </w:r>
          </w:p>
        </w:tc>
        <w:tc>
          <w:tcPr>
            <w:tcW w:w="1336" w:type="dxa"/>
          </w:tcPr>
          <w:p w14:paraId="184A8E15" w14:textId="77777777" w:rsidR="00A55EBF" w:rsidRPr="000F1DB4" w:rsidRDefault="00A55EBF" w:rsidP="00A55EBF">
            <w:r w:rsidRPr="000F1DB4">
              <w:t>Black</w:t>
            </w:r>
          </w:p>
        </w:tc>
        <w:tc>
          <w:tcPr>
            <w:tcW w:w="1006" w:type="dxa"/>
          </w:tcPr>
          <w:p w14:paraId="7F396A88" w14:textId="77777777" w:rsidR="00A55EBF" w:rsidRPr="000F1DB4" w:rsidRDefault="00A55EBF" w:rsidP="00A55EBF">
            <w:r w:rsidRPr="000F1DB4">
              <w:t>No</w:t>
            </w:r>
          </w:p>
        </w:tc>
        <w:tc>
          <w:tcPr>
            <w:tcW w:w="1170" w:type="dxa"/>
          </w:tcPr>
          <w:p w14:paraId="58B8D85E" w14:textId="77777777" w:rsidR="00A55EBF" w:rsidRPr="000F1DB4" w:rsidRDefault="00A55EBF" w:rsidP="00A55EBF">
            <w:r w:rsidRPr="000F1DB4">
              <w:t>Yes</w:t>
            </w:r>
          </w:p>
        </w:tc>
        <w:tc>
          <w:tcPr>
            <w:tcW w:w="990" w:type="dxa"/>
          </w:tcPr>
          <w:p w14:paraId="46517CD1" w14:textId="77777777" w:rsidR="00A55EBF" w:rsidRPr="000F1DB4" w:rsidRDefault="00A55EBF" w:rsidP="00A55EBF">
            <w:r w:rsidRPr="000F1DB4">
              <w:t>Yes</w:t>
            </w:r>
          </w:p>
        </w:tc>
        <w:tc>
          <w:tcPr>
            <w:tcW w:w="1080" w:type="dxa"/>
          </w:tcPr>
          <w:p w14:paraId="3F2E42A1" w14:textId="77777777" w:rsidR="00A55EBF" w:rsidRPr="000F1DB4" w:rsidRDefault="00A55EBF" w:rsidP="00A55EBF">
            <w:r w:rsidRPr="000F1DB4">
              <w:t>No</w:t>
            </w:r>
          </w:p>
        </w:tc>
      </w:tr>
      <w:tr w:rsidR="00A55EBF" w:rsidRPr="000F1DB4" w14:paraId="63468387" w14:textId="77777777" w:rsidTr="00A55EBF">
        <w:tc>
          <w:tcPr>
            <w:tcW w:w="1003" w:type="dxa"/>
          </w:tcPr>
          <w:p w14:paraId="756803E8" w14:textId="77777777" w:rsidR="00A55EBF" w:rsidRPr="000F1DB4" w:rsidRDefault="00A55EBF" w:rsidP="00A55EBF">
            <w:r w:rsidRPr="000F1DB4">
              <w:t>23</w:t>
            </w:r>
          </w:p>
        </w:tc>
        <w:tc>
          <w:tcPr>
            <w:tcW w:w="1335" w:type="dxa"/>
          </w:tcPr>
          <w:p w14:paraId="326ADFFB" w14:textId="77777777" w:rsidR="00A55EBF" w:rsidRPr="000F1DB4" w:rsidRDefault="00A55EBF" w:rsidP="00A55EBF">
            <w:r w:rsidRPr="000F1DB4">
              <w:t>Blond</w:t>
            </w:r>
          </w:p>
        </w:tc>
        <w:tc>
          <w:tcPr>
            <w:tcW w:w="1336" w:type="dxa"/>
          </w:tcPr>
          <w:p w14:paraId="491F6E09" w14:textId="77777777" w:rsidR="00A55EBF" w:rsidRPr="000F1DB4" w:rsidRDefault="00A55EBF" w:rsidP="00A55EBF">
            <w:r w:rsidRPr="000F1DB4">
              <w:t>Blue</w:t>
            </w:r>
          </w:p>
        </w:tc>
        <w:tc>
          <w:tcPr>
            <w:tcW w:w="1006" w:type="dxa"/>
          </w:tcPr>
          <w:p w14:paraId="55CD1E8B" w14:textId="77777777" w:rsidR="00A55EBF" w:rsidRPr="000F1DB4" w:rsidRDefault="00A55EBF" w:rsidP="00A55EBF">
            <w:r w:rsidRPr="000F1DB4">
              <w:t>Yes</w:t>
            </w:r>
          </w:p>
        </w:tc>
        <w:tc>
          <w:tcPr>
            <w:tcW w:w="1170" w:type="dxa"/>
          </w:tcPr>
          <w:p w14:paraId="39199B14" w14:textId="77777777" w:rsidR="00A55EBF" w:rsidRPr="000F1DB4" w:rsidRDefault="00A55EBF" w:rsidP="00A55EBF">
            <w:r w:rsidRPr="000F1DB4">
              <w:t>No</w:t>
            </w:r>
          </w:p>
        </w:tc>
        <w:tc>
          <w:tcPr>
            <w:tcW w:w="990" w:type="dxa"/>
          </w:tcPr>
          <w:p w14:paraId="265F2D47" w14:textId="77777777" w:rsidR="00A55EBF" w:rsidRPr="000F1DB4" w:rsidRDefault="00A55EBF" w:rsidP="00A55EBF">
            <w:r w:rsidRPr="000F1DB4">
              <w:t>Yes</w:t>
            </w:r>
          </w:p>
        </w:tc>
        <w:tc>
          <w:tcPr>
            <w:tcW w:w="1080" w:type="dxa"/>
          </w:tcPr>
          <w:p w14:paraId="2C58BC8F" w14:textId="77777777" w:rsidR="00A55EBF" w:rsidRPr="000F1DB4" w:rsidRDefault="00A55EBF" w:rsidP="00A55EBF">
            <w:r w:rsidRPr="000F1DB4">
              <w:t>Yes</w:t>
            </w:r>
          </w:p>
        </w:tc>
      </w:tr>
      <w:tr w:rsidR="00A55EBF" w:rsidRPr="000F1DB4" w14:paraId="1A9B5C56" w14:textId="77777777" w:rsidTr="00A55EBF">
        <w:tc>
          <w:tcPr>
            <w:tcW w:w="1003" w:type="dxa"/>
          </w:tcPr>
          <w:p w14:paraId="2330BA1F" w14:textId="77777777" w:rsidR="00A55EBF" w:rsidRPr="000F1DB4" w:rsidRDefault="00A55EBF" w:rsidP="00A55EBF">
            <w:r w:rsidRPr="000F1DB4">
              <w:t>24</w:t>
            </w:r>
          </w:p>
        </w:tc>
        <w:tc>
          <w:tcPr>
            <w:tcW w:w="1335" w:type="dxa"/>
          </w:tcPr>
          <w:p w14:paraId="1F60F634" w14:textId="77777777" w:rsidR="00A55EBF" w:rsidRPr="000F1DB4" w:rsidRDefault="00A55EBF" w:rsidP="00A55EBF">
            <w:r w:rsidRPr="000F1DB4">
              <w:t>N/A</w:t>
            </w:r>
          </w:p>
        </w:tc>
        <w:tc>
          <w:tcPr>
            <w:tcW w:w="1336" w:type="dxa"/>
          </w:tcPr>
          <w:p w14:paraId="65D1F28B" w14:textId="77777777" w:rsidR="00A55EBF" w:rsidRPr="000F1DB4" w:rsidRDefault="00A55EBF" w:rsidP="00A55EBF">
            <w:r w:rsidRPr="000F1DB4">
              <w:t>Black</w:t>
            </w:r>
          </w:p>
        </w:tc>
        <w:tc>
          <w:tcPr>
            <w:tcW w:w="1006" w:type="dxa"/>
          </w:tcPr>
          <w:p w14:paraId="4252AD8A" w14:textId="77777777" w:rsidR="00A55EBF" w:rsidRPr="000F1DB4" w:rsidRDefault="00A55EBF" w:rsidP="00A55EBF">
            <w:r w:rsidRPr="000F1DB4">
              <w:t>No</w:t>
            </w:r>
          </w:p>
        </w:tc>
        <w:tc>
          <w:tcPr>
            <w:tcW w:w="1170" w:type="dxa"/>
          </w:tcPr>
          <w:p w14:paraId="78D86850" w14:textId="77777777" w:rsidR="00A55EBF" w:rsidRPr="000F1DB4" w:rsidRDefault="00A55EBF" w:rsidP="00A55EBF">
            <w:r w:rsidRPr="000F1DB4">
              <w:t>No</w:t>
            </w:r>
          </w:p>
        </w:tc>
        <w:tc>
          <w:tcPr>
            <w:tcW w:w="990" w:type="dxa"/>
          </w:tcPr>
          <w:p w14:paraId="2126B575" w14:textId="77777777" w:rsidR="00A55EBF" w:rsidRPr="000F1DB4" w:rsidRDefault="00A55EBF" w:rsidP="00A55EBF">
            <w:r w:rsidRPr="000F1DB4">
              <w:t>No</w:t>
            </w:r>
          </w:p>
        </w:tc>
        <w:tc>
          <w:tcPr>
            <w:tcW w:w="1080" w:type="dxa"/>
          </w:tcPr>
          <w:p w14:paraId="650C0EA9" w14:textId="77777777" w:rsidR="00A55EBF" w:rsidRPr="000F1DB4" w:rsidRDefault="00A55EBF" w:rsidP="00A55EBF">
            <w:r w:rsidRPr="000F1DB4">
              <w:t>Yes</w:t>
            </w:r>
          </w:p>
        </w:tc>
      </w:tr>
      <w:tr w:rsidR="00A55EBF" w:rsidRPr="000F1DB4" w14:paraId="36783ACD" w14:textId="77777777" w:rsidTr="00A55EBF">
        <w:tc>
          <w:tcPr>
            <w:tcW w:w="1003" w:type="dxa"/>
          </w:tcPr>
          <w:p w14:paraId="55321B25" w14:textId="77777777" w:rsidR="00A55EBF" w:rsidRPr="000F1DB4" w:rsidRDefault="00A55EBF" w:rsidP="00A55EBF">
            <w:r w:rsidRPr="000F1DB4">
              <w:t>25</w:t>
            </w:r>
          </w:p>
        </w:tc>
        <w:tc>
          <w:tcPr>
            <w:tcW w:w="1335" w:type="dxa"/>
          </w:tcPr>
          <w:p w14:paraId="7E48345A" w14:textId="77777777" w:rsidR="00A55EBF" w:rsidRPr="000F1DB4" w:rsidRDefault="00A55EBF" w:rsidP="00A55EBF">
            <w:r w:rsidRPr="000F1DB4">
              <w:t>Brown</w:t>
            </w:r>
          </w:p>
        </w:tc>
        <w:tc>
          <w:tcPr>
            <w:tcW w:w="1336" w:type="dxa"/>
          </w:tcPr>
          <w:p w14:paraId="330D5FB3" w14:textId="77777777" w:rsidR="00A55EBF" w:rsidRPr="000F1DB4" w:rsidRDefault="00A55EBF" w:rsidP="00A55EBF">
            <w:r w:rsidRPr="000F1DB4">
              <w:t>Brown</w:t>
            </w:r>
          </w:p>
        </w:tc>
        <w:tc>
          <w:tcPr>
            <w:tcW w:w="1006" w:type="dxa"/>
          </w:tcPr>
          <w:p w14:paraId="231D2B5F" w14:textId="77777777" w:rsidR="00A55EBF" w:rsidRPr="000F1DB4" w:rsidRDefault="00A55EBF" w:rsidP="00A55EBF">
            <w:r w:rsidRPr="000F1DB4">
              <w:t>Yes</w:t>
            </w:r>
          </w:p>
        </w:tc>
        <w:tc>
          <w:tcPr>
            <w:tcW w:w="1170" w:type="dxa"/>
          </w:tcPr>
          <w:p w14:paraId="3115B115" w14:textId="77777777" w:rsidR="00A55EBF" w:rsidRPr="000F1DB4" w:rsidRDefault="00A55EBF" w:rsidP="00A55EBF">
            <w:r w:rsidRPr="000F1DB4">
              <w:t>No</w:t>
            </w:r>
          </w:p>
        </w:tc>
        <w:tc>
          <w:tcPr>
            <w:tcW w:w="990" w:type="dxa"/>
          </w:tcPr>
          <w:p w14:paraId="283736BE" w14:textId="77777777" w:rsidR="00A55EBF" w:rsidRPr="000F1DB4" w:rsidRDefault="00A55EBF" w:rsidP="00A55EBF">
            <w:r w:rsidRPr="000F1DB4">
              <w:t>No</w:t>
            </w:r>
          </w:p>
        </w:tc>
        <w:tc>
          <w:tcPr>
            <w:tcW w:w="1080" w:type="dxa"/>
          </w:tcPr>
          <w:p w14:paraId="693BCEC5" w14:textId="77777777" w:rsidR="00A55EBF" w:rsidRPr="000F1DB4" w:rsidRDefault="00A55EBF" w:rsidP="00A55EBF">
            <w:r w:rsidRPr="000F1DB4">
              <w:t>No</w:t>
            </w:r>
          </w:p>
        </w:tc>
      </w:tr>
      <w:tr w:rsidR="00A55EBF" w:rsidRPr="000F1DB4" w14:paraId="7C89900D" w14:textId="77777777" w:rsidTr="00A55EBF">
        <w:tc>
          <w:tcPr>
            <w:tcW w:w="1003" w:type="dxa"/>
          </w:tcPr>
          <w:p w14:paraId="3D749F24" w14:textId="77777777" w:rsidR="00A55EBF" w:rsidRPr="000F1DB4" w:rsidRDefault="00A55EBF" w:rsidP="00A55EBF">
            <w:r w:rsidRPr="000F1DB4">
              <w:t>26</w:t>
            </w:r>
          </w:p>
        </w:tc>
        <w:tc>
          <w:tcPr>
            <w:tcW w:w="1335" w:type="dxa"/>
          </w:tcPr>
          <w:p w14:paraId="3E0A0BA9" w14:textId="77777777" w:rsidR="00A55EBF" w:rsidRPr="000F1DB4" w:rsidRDefault="00A55EBF" w:rsidP="00A55EBF">
            <w:r w:rsidRPr="000F1DB4">
              <w:t>Blond</w:t>
            </w:r>
          </w:p>
        </w:tc>
        <w:tc>
          <w:tcPr>
            <w:tcW w:w="1336" w:type="dxa"/>
          </w:tcPr>
          <w:p w14:paraId="226E153C" w14:textId="77777777" w:rsidR="00A55EBF" w:rsidRPr="000F1DB4" w:rsidRDefault="00A55EBF" w:rsidP="00A55EBF">
            <w:r w:rsidRPr="000F1DB4">
              <w:t>Hazel</w:t>
            </w:r>
          </w:p>
        </w:tc>
        <w:tc>
          <w:tcPr>
            <w:tcW w:w="1006" w:type="dxa"/>
          </w:tcPr>
          <w:p w14:paraId="7431532B" w14:textId="77777777" w:rsidR="00A55EBF" w:rsidRPr="000F1DB4" w:rsidRDefault="00A55EBF" w:rsidP="00A55EBF">
            <w:r w:rsidRPr="000F1DB4">
              <w:t>No</w:t>
            </w:r>
          </w:p>
        </w:tc>
        <w:tc>
          <w:tcPr>
            <w:tcW w:w="1170" w:type="dxa"/>
          </w:tcPr>
          <w:p w14:paraId="2350978D" w14:textId="77777777" w:rsidR="00A55EBF" w:rsidRPr="000F1DB4" w:rsidRDefault="00A55EBF" w:rsidP="00A55EBF">
            <w:r w:rsidRPr="000F1DB4">
              <w:t>Yes</w:t>
            </w:r>
          </w:p>
        </w:tc>
        <w:tc>
          <w:tcPr>
            <w:tcW w:w="990" w:type="dxa"/>
          </w:tcPr>
          <w:p w14:paraId="65D2CAAC" w14:textId="77777777" w:rsidR="00A55EBF" w:rsidRPr="000F1DB4" w:rsidRDefault="00A55EBF" w:rsidP="00A55EBF">
            <w:r w:rsidRPr="000F1DB4">
              <w:t>No</w:t>
            </w:r>
          </w:p>
        </w:tc>
        <w:tc>
          <w:tcPr>
            <w:tcW w:w="1080" w:type="dxa"/>
          </w:tcPr>
          <w:p w14:paraId="62B60924" w14:textId="77777777" w:rsidR="00A55EBF" w:rsidRPr="000F1DB4" w:rsidRDefault="00A55EBF" w:rsidP="00A55EBF">
            <w:r w:rsidRPr="000F1DB4">
              <w:t>No</w:t>
            </w:r>
          </w:p>
        </w:tc>
      </w:tr>
      <w:tr w:rsidR="00A55EBF" w:rsidRPr="000F1DB4" w14:paraId="11931D35" w14:textId="77777777" w:rsidTr="00A55EBF">
        <w:tc>
          <w:tcPr>
            <w:tcW w:w="1003" w:type="dxa"/>
          </w:tcPr>
          <w:p w14:paraId="44684B18" w14:textId="77777777" w:rsidR="00A55EBF" w:rsidRPr="000F1DB4" w:rsidRDefault="00A55EBF" w:rsidP="00A55EBF">
            <w:r w:rsidRPr="000F1DB4">
              <w:t>27</w:t>
            </w:r>
          </w:p>
        </w:tc>
        <w:tc>
          <w:tcPr>
            <w:tcW w:w="1335" w:type="dxa"/>
          </w:tcPr>
          <w:p w14:paraId="7015A1AC" w14:textId="77777777" w:rsidR="00A55EBF" w:rsidRPr="000F1DB4" w:rsidRDefault="00A55EBF" w:rsidP="00A55EBF">
            <w:r w:rsidRPr="000F1DB4">
              <w:t>Brown</w:t>
            </w:r>
          </w:p>
        </w:tc>
        <w:tc>
          <w:tcPr>
            <w:tcW w:w="1336" w:type="dxa"/>
          </w:tcPr>
          <w:p w14:paraId="08E8280B" w14:textId="77777777" w:rsidR="00A55EBF" w:rsidRPr="000F1DB4" w:rsidRDefault="00A55EBF" w:rsidP="00A55EBF">
            <w:r w:rsidRPr="000F1DB4">
              <w:t>Black</w:t>
            </w:r>
          </w:p>
        </w:tc>
        <w:tc>
          <w:tcPr>
            <w:tcW w:w="1006" w:type="dxa"/>
          </w:tcPr>
          <w:p w14:paraId="4D54D87B" w14:textId="77777777" w:rsidR="00A55EBF" w:rsidRPr="000F1DB4" w:rsidRDefault="00A55EBF" w:rsidP="00A55EBF">
            <w:r w:rsidRPr="000F1DB4">
              <w:t>No</w:t>
            </w:r>
          </w:p>
        </w:tc>
        <w:tc>
          <w:tcPr>
            <w:tcW w:w="1170" w:type="dxa"/>
          </w:tcPr>
          <w:p w14:paraId="4B01C026" w14:textId="77777777" w:rsidR="00A55EBF" w:rsidRPr="000F1DB4" w:rsidRDefault="00A55EBF" w:rsidP="00A55EBF">
            <w:r w:rsidRPr="000F1DB4">
              <w:t>Yes</w:t>
            </w:r>
          </w:p>
        </w:tc>
        <w:tc>
          <w:tcPr>
            <w:tcW w:w="990" w:type="dxa"/>
          </w:tcPr>
          <w:p w14:paraId="1D354700" w14:textId="77777777" w:rsidR="00A55EBF" w:rsidRPr="000F1DB4" w:rsidRDefault="00A55EBF" w:rsidP="00A55EBF">
            <w:r w:rsidRPr="000F1DB4">
              <w:t>Yes</w:t>
            </w:r>
          </w:p>
        </w:tc>
        <w:tc>
          <w:tcPr>
            <w:tcW w:w="1080" w:type="dxa"/>
          </w:tcPr>
          <w:p w14:paraId="1FF192A2" w14:textId="77777777" w:rsidR="00A55EBF" w:rsidRPr="000F1DB4" w:rsidRDefault="00A55EBF" w:rsidP="00A55EBF">
            <w:r w:rsidRPr="000F1DB4">
              <w:t>No</w:t>
            </w:r>
          </w:p>
        </w:tc>
      </w:tr>
      <w:tr w:rsidR="00A55EBF" w:rsidRPr="000F1DB4" w14:paraId="4CD56222" w14:textId="77777777" w:rsidTr="00A55EBF">
        <w:tc>
          <w:tcPr>
            <w:tcW w:w="1003" w:type="dxa"/>
          </w:tcPr>
          <w:p w14:paraId="53D43140" w14:textId="77777777" w:rsidR="00A55EBF" w:rsidRPr="000F1DB4" w:rsidRDefault="00A55EBF" w:rsidP="00A55EBF">
            <w:r w:rsidRPr="000F1DB4">
              <w:t>28</w:t>
            </w:r>
          </w:p>
        </w:tc>
        <w:tc>
          <w:tcPr>
            <w:tcW w:w="1335" w:type="dxa"/>
          </w:tcPr>
          <w:p w14:paraId="0E724A88" w14:textId="77777777" w:rsidR="00A55EBF" w:rsidRPr="000F1DB4" w:rsidRDefault="00A55EBF" w:rsidP="00A55EBF">
            <w:r w:rsidRPr="000F1DB4">
              <w:t>Auburn</w:t>
            </w:r>
          </w:p>
        </w:tc>
        <w:tc>
          <w:tcPr>
            <w:tcW w:w="1336" w:type="dxa"/>
          </w:tcPr>
          <w:p w14:paraId="51A1F48F" w14:textId="77777777" w:rsidR="00A55EBF" w:rsidRPr="000F1DB4" w:rsidRDefault="00A55EBF" w:rsidP="00A55EBF">
            <w:r w:rsidRPr="000F1DB4">
              <w:t>Blue</w:t>
            </w:r>
          </w:p>
        </w:tc>
        <w:tc>
          <w:tcPr>
            <w:tcW w:w="1006" w:type="dxa"/>
          </w:tcPr>
          <w:p w14:paraId="4D2FF1C8" w14:textId="77777777" w:rsidR="00A55EBF" w:rsidRPr="000F1DB4" w:rsidRDefault="00A55EBF" w:rsidP="00A55EBF">
            <w:r w:rsidRPr="000F1DB4">
              <w:t>No</w:t>
            </w:r>
          </w:p>
        </w:tc>
        <w:tc>
          <w:tcPr>
            <w:tcW w:w="1170" w:type="dxa"/>
          </w:tcPr>
          <w:p w14:paraId="435B6BB5" w14:textId="77777777" w:rsidR="00A55EBF" w:rsidRPr="000F1DB4" w:rsidRDefault="00A55EBF" w:rsidP="00A55EBF">
            <w:r w:rsidRPr="000F1DB4">
              <w:t>Yes</w:t>
            </w:r>
          </w:p>
        </w:tc>
        <w:tc>
          <w:tcPr>
            <w:tcW w:w="990" w:type="dxa"/>
          </w:tcPr>
          <w:p w14:paraId="253FE7BB" w14:textId="77777777" w:rsidR="00A55EBF" w:rsidRPr="000F1DB4" w:rsidRDefault="00A55EBF" w:rsidP="00A55EBF">
            <w:r w:rsidRPr="000F1DB4">
              <w:t>No</w:t>
            </w:r>
          </w:p>
        </w:tc>
        <w:tc>
          <w:tcPr>
            <w:tcW w:w="1080" w:type="dxa"/>
          </w:tcPr>
          <w:p w14:paraId="1FA9B6C5" w14:textId="77777777" w:rsidR="00A55EBF" w:rsidRPr="000F1DB4" w:rsidRDefault="00A55EBF" w:rsidP="00A55EBF">
            <w:r w:rsidRPr="000F1DB4">
              <w:t>Yes</w:t>
            </w:r>
          </w:p>
        </w:tc>
      </w:tr>
      <w:tr w:rsidR="00A55EBF" w:rsidRPr="000F1DB4" w14:paraId="4BBF5813" w14:textId="77777777" w:rsidTr="00A55EBF">
        <w:tc>
          <w:tcPr>
            <w:tcW w:w="1003" w:type="dxa"/>
          </w:tcPr>
          <w:p w14:paraId="31227F87" w14:textId="77777777" w:rsidR="00A55EBF" w:rsidRPr="000F1DB4" w:rsidRDefault="00A55EBF" w:rsidP="00A55EBF">
            <w:r w:rsidRPr="000F1DB4">
              <w:t>29</w:t>
            </w:r>
          </w:p>
        </w:tc>
        <w:tc>
          <w:tcPr>
            <w:tcW w:w="1335" w:type="dxa"/>
          </w:tcPr>
          <w:p w14:paraId="13833B55" w14:textId="77777777" w:rsidR="00A55EBF" w:rsidRPr="000F1DB4" w:rsidRDefault="00A55EBF" w:rsidP="00A55EBF">
            <w:r w:rsidRPr="000F1DB4">
              <w:t>White</w:t>
            </w:r>
          </w:p>
        </w:tc>
        <w:tc>
          <w:tcPr>
            <w:tcW w:w="1336" w:type="dxa"/>
          </w:tcPr>
          <w:p w14:paraId="2C87E4D3" w14:textId="77777777" w:rsidR="00A55EBF" w:rsidRPr="000F1DB4" w:rsidRDefault="00A55EBF" w:rsidP="00A55EBF">
            <w:r w:rsidRPr="000F1DB4">
              <w:t>Brown</w:t>
            </w:r>
          </w:p>
        </w:tc>
        <w:tc>
          <w:tcPr>
            <w:tcW w:w="1006" w:type="dxa"/>
          </w:tcPr>
          <w:p w14:paraId="74624E49" w14:textId="77777777" w:rsidR="00A55EBF" w:rsidRPr="000F1DB4" w:rsidRDefault="00A55EBF" w:rsidP="00A55EBF">
            <w:r w:rsidRPr="000F1DB4">
              <w:t>Yes</w:t>
            </w:r>
          </w:p>
        </w:tc>
        <w:tc>
          <w:tcPr>
            <w:tcW w:w="1170" w:type="dxa"/>
          </w:tcPr>
          <w:p w14:paraId="7A624C57" w14:textId="77777777" w:rsidR="00A55EBF" w:rsidRPr="000F1DB4" w:rsidRDefault="00A55EBF" w:rsidP="00A55EBF">
            <w:r w:rsidRPr="000F1DB4">
              <w:t>No</w:t>
            </w:r>
          </w:p>
        </w:tc>
        <w:tc>
          <w:tcPr>
            <w:tcW w:w="990" w:type="dxa"/>
          </w:tcPr>
          <w:p w14:paraId="28178F55" w14:textId="77777777" w:rsidR="00A55EBF" w:rsidRPr="000F1DB4" w:rsidRDefault="00A55EBF" w:rsidP="00A55EBF">
            <w:r w:rsidRPr="000F1DB4">
              <w:t>No</w:t>
            </w:r>
          </w:p>
        </w:tc>
        <w:tc>
          <w:tcPr>
            <w:tcW w:w="1080" w:type="dxa"/>
          </w:tcPr>
          <w:p w14:paraId="2AE26EBF" w14:textId="77777777" w:rsidR="00A55EBF" w:rsidRPr="000F1DB4" w:rsidRDefault="00A55EBF" w:rsidP="00A55EBF">
            <w:r w:rsidRPr="000F1DB4">
              <w:t>No</w:t>
            </w:r>
          </w:p>
        </w:tc>
      </w:tr>
      <w:tr w:rsidR="00A55EBF" w:rsidRPr="000F1DB4" w14:paraId="4E97C941" w14:textId="77777777" w:rsidTr="00A55EBF">
        <w:tc>
          <w:tcPr>
            <w:tcW w:w="1003" w:type="dxa"/>
          </w:tcPr>
          <w:p w14:paraId="06A29DB5" w14:textId="77777777" w:rsidR="00A55EBF" w:rsidRPr="000F1DB4" w:rsidRDefault="00A55EBF" w:rsidP="00A55EBF">
            <w:r w:rsidRPr="000F1DB4">
              <w:t>30</w:t>
            </w:r>
          </w:p>
        </w:tc>
        <w:tc>
          <w:tcPr>
            <w:tcW w:w="1335" w:type="dxa"/>
          </w:tcPr>
          <w:p w14:paraId="2788E333" w14:textId="77777777" w:rsidR="00A55EBF" w:rsidRPr="000F1DB4" w:rsidRDefault="00A55EBF" w:rsidP="00A55EBF">
            <w:r w:rsidRPr="000F1DB4">
              <w:t>Black</w:t>
            </w:r>
          </w:p>
        </w:tc>
        <w:tc>
          <w:tcPr>
            <w:tcW w:w="1336" w:type="dxa"/>
          </w:tcPr>
          <w:p w14:paraId="4980E914" w14:textId="77777777" w:rsidR="00A55EBF" w:rsidRPr="000F1DB4" w:rsidRDefault="00A55EBF" w:rsidP="00A55EBF">
            <w:r w:rsidRPr="000F1DB4">
              <w:t>Black</w:t>
            </w:r>
          </w:p>
        </w:tc>
        <w:tc>
          <w:tcPr>
            <w:tcW w:w="1006" w:type="dxa"/>
          </w:tcPr>
          <w:p w14:paraId="717A7E07" w14:textId="77777777" w:rsidR="00A55EBF" w:rsidRPr="000F1DB4" w:rsidRDefault="00A55EBF" w:rsidP="00A55EBF">
            <w:r w:rsidRPr="000F1DB4">
              <w:t>No</w:t>
            </w:r>
          </w:p>
        </w:tc>
        <w:tc>
          <w:tcPr>
            <w:tcW w:w="1170" w:type="dxa"/>
          </w:tcPr>
          <w:p w14:paraId="0341C39D" w14:textId="77777777" w:rsidR="00A55EBF" w:rsidRPr="000F1DB4" w:rsidRDefault="00A55EBF" w:rsidP="00A55EBF">
            <w:r w:rsidRPr="000F1DB4">
              <w:t>Yes</w:t>
            </w:r>
          </w:p>
        </w:tc>
        <w:tc>
          <w:tcPr>
            <w:tcW w:w="990" w:type="dxa"/>
          </w:tcPr>
          <w:p w14:paraId="0CFA1543" w14:textId="77777777" w:rsidR="00A55EBF" w:rsidRPr="000F1DB4" w:rsidRDefault="00A55EBF" w:rsidP="00A55EBF">
            <w:r w:rsidRPr="000F1DB4">
              <w:t>Yes</w:t>
            </w:r>
          </w:p>
        </w:tc>
        <w:tc>
          <w:tcPr>
            <w:tcW w:w="1080" w:type="dxa"/>
          </w:tcPr>
          <w:p w14:paraId="710E59CC" w14:textId="77777777" w:rsidR="00A55EBF" w:rsidRPr="000F1DB4" w:rsidRDefault="00A55EBF" w:rsidP="00A55EBF">
            <w:r w:rsidRPr="000F1DB4">
              <w:t>No</w:t>
            </w:r>
          </w:p>
        </w:tc>
      </w:tr>
      <w:tr w:rsidR="00A55EBF" w:rsidRPr="000F1DB4" w14:paraId="7EF8A514" w14:textId="77777777" w:rsidTr="00A55EBF">
        <w:tc>
          <w:tcPr>
            <w:tcW w:w="1003" w:type="dxa"/>
          </w:tcPr>
          <w:p w14:paraId="3010B1BC" w14:textId="77777777" w:rsidR="00A55EBF" w:rsidRPr="000F1DB4" w:rsidRDefault="00A55EBF" w:rsidP="00A55EBF">
            <w:r w:rsidRPr="000F1DB4">
              <w:t>31</w:t>
            </w:r>
          </w:p>
        </w:tc>
        <w:tc>
          <w:tcPr>
            <w:tcW w:w="1335" w:type="dxa"/>
          </w:tcPr>
          <w:p w14:paraId="0B7F3B16" w14:textId="77777777" w:rsidR="00A55EBF" w:rsidRPr="000F1DB4" w:rsidRDefault="00A55EBF" w:rsidP="00A55EBF">
            <w:r w:rsidRPr="000F1DB4">
              <w:t>Black</w:t>
            </w:r>
          </w:p>
        </w:tc>
        <w:tc>
          <w:tcPr>
            <w:tcW w:w="1336" w:type="dxa"/>
          </w:tcPr>
          <w:p w14:paraId="2B0A80E7" w14:textId="77777777" w:rsidR="00A55EBF" w:rsidRPr="000F1DB4" w:rsidRDefault="00A55EBF" w:rsidP="00A55EBF">
            <w:r w:rsidRPr="000F1DB4">
              <w:t>Black</w:t>
            </w:r>
          </w:p>
        </w:tc>
        <w:tc>
          <w:tcPr>
            <w:tcW w:w="1006" w:type="dxa"/>
          </w:tcPr>
          <w:p w14:paraId="4CFFE373" w14:textId="77777777" w:rsidR="00A55EBF" w:rsidRPr="000F1DB4" w:rsidRDefault="00A55EBF" w:rsidP="00A55EBF">
            <w:r w:rsidRPr="000F1DB4">
              <w:t>Yes</w:t>
            </w:r>
          </w:p>
        </w:tc>
        <w:tc>
          <w:tcPr>
            <w:tcW w:w="1170" w:type="dxa"/>
          </w:tcPr>
          <w:p w14:paraId="0FC5A233" w14:textId="77777777" w:rsidR="00A55EBF" w:rsidRPr="000F1DB4" w:rsidRDefault="00A55EBF" w:rsidP="00A55EBF">
            <w:r w:rsidRPr="000F1DB4">
              <w:t>Yes</w:t>
            </w:r>
          </w:p>
        </w:tc>
        <w:tc>
          <w:tcPr>
            <w:tcW w:w="990" w:type="dxa"/>
          </w:tcPr>
          <w:p w14:paraId="2BEC35D3" w14:textId="77777777" w:rsidR="00A55EBF" w:rsidRPr="000F1DB4" w:rsidRDefault="00A55EBF" w:rsidP="00A55EBF">
            <w:r w:rsidRPr="000F1DB4">
              <w:t>Yes</w:t>
            </w:r>
          </w:p>
        </w:tc>
        <w:tc>
          <w:tcPr>
            <w:tcW w:w="1080" w:type="dxa"/>
          </w:tcPr>
          <w:p w14:paraId="1FD9BB71" w14:textId="77777777" w:rsidR="00A55EBF" w:rsidRPr="000F1DB4" w:rsidRDefault="00A55EBF" w:rsidP="00A55EBF">
            <w:r w:rsidRPr="000F1DB4">
              <w:t>No</w:t>
            </w:r>
          </w:p>
        </w:tc>
      </w:tr>
      <w:tr w:rsidR="00A55EBF" w:rsidRPr="000F1DB4" w14:paraId="45E51B96" w14:textId="77777777" w:rsidTr="00A55EBF">
        <w:tc>
          <w:tcPr>
            <w:tcW w:w="1003" w:type="dxa"/>
          </w:tcPr>
          <w:p w14:paraId="23E1F7F6" w14:textId="77777777" w:rsidR="00A55EBF" w:rsidRPr="000F1DB4" w:rsidRDefault="00A55EBF" w:rsidP="00A55EBF">
            <w:r w:rsidRPr="000F1DB4">
              <w:t>32</w:t>
            </w:r>
          </w:p>
        </w:tc>
        <w:tc>
          <w:tcPr>
            <w:tcW w:w="1335" w:type="dxa"/>
          </w:tcPr>
          <w:p w14:paraId="2EF27069" w14:textId="77777777" w:rsidR="00A55EBF" w:rsidRPr="000F1DB4" w:rsidRDefault="00A55EBF" w:rsidP="00A55EBF">
            <w:r w:rsidRPr="000F1DB4">
              <w:t>Brown</w:t>
            </w:r>
          </w:p>
        </w:tc>
        <w:tc>
          <w:tcPr>
            <w:tcW w:w="1336" w:type="dxa"/>
          </w:tcPr>
          <w:p w14:paraId="25CF3008" w14:textId="77777777" w:rsidR="00A55EBF" w:rsidRPr="000F1DB4" w:rsidRDefault="00A55EBF" w:rsidP="00A55EBF">
            <w:r w:rsidRPr="000F1DB4">
              <w:t>Blue</w:t>
            </w:r>
          </w:p>
        </w:tc>
        <w:tc>
          <w:tcPr>
            <w:tcW w:w="1006" w:type="dxa"/>
          </w:tcPr>
          <w:p w14:paraId="18726C1D" w14:textId="77777777" w:rsidR="00A55EBF" w:rsidRPr="000F1DB4" w:rsidRDefault="00A55EBF" w:rsidP="00A55EBF">
            <w:r w:rsidRPr="000F1DB4">
              <w:t>No</w:t>
            </w:r>
          </w:p>
        </w:tc>
        <w:tc>
          <w:tcPr>
            <w:tcW w:w="1170" w:type="dxa"/>
          </w:tcPr>
          <w:p w14:paraId="78AA59C4" w14:textId="77777777" w:rsidR="00A55EBF" w:rsidRPr="000F1DB4" w:rsidRDefault="00A55EBF" w:rsidP="00A55EBF">
            <w:r w:rsidRPr="000F1DB4">
              <w:t>No</w:t>
            </w:r>
          </w:p>
        </w:tc>
        <w:tc>
          <w:tcPr>
            <w:tcW w:w="990" w:type="dxa"/>
          </w:tcPr>
          <w:p w14:paraId="3A42AE1D" w14:textId="77777777" w:rsidR="00A55EBF" w:rsidRPr="000F1DB4" w:rsidRDefault="00A55EBF" w:rsidP="00A55EBF">
            <w:r w:rsidRPr="000F1DB4">
              <w:t>No</w:t>
            </w:r>
          </w:p>
        </w:tc>
        <w:tc>
          <w:tcPr>
            <w:tcW w:w="1080" w:type="dxa"/>
          </w:tcPr>
          <w:p w14:paraId="2B1E5665" w14:textId="77777777" w:rsidR="00A55EBF" w:rsidRPr="000F1DB4" w:rsidRDefault="00A55EBF" w:rsidP="00A55EBF">
            <w:r w:rsidRPr="000F1DB4">
              <w:t>No</w:t>
            </w:r>
          </w:p>
        </w:tc>
      </w:tr>
      <w:tr w:rsidR="00A55EBF" w:rsidRPr="000F1DB4" w14:paraId="462430C7" w14:textId="77777777" w:rsidTr="00A55EBF">
        <w:tc>
          <w:tcPr>
            <w:tcW w:w="1003" w:type="dxa"/>
          </w:tcPr>
          <w:p w14:paraId="01601A7E" w14:textId="77777777" w:rsidR="00A55EBF" w:rsidRPr="000F1DB4" w:rsidRDefault="00A55EBF" w:rsidP="00A55EBF">
            <w:r w:rsidRPr="000F1DB4">
              <w:t>33</w:t>
            </w:r>
          </w:p>
        </w:tc>
        <w:tc>
          <w:tcPr>
            <w:tcW w:w="1335" w:type="dxa"/>
          </w:tcPr>
          <w:p w14:paraId="5EE514CF" w14:textId="77777777" w:rsidR="00A55EBF" w:rsidRPr="000F1DB4" w:rsidRDefault="00A55EBF" w:rsidP="00A55EBF">
            <w:r w:rsidRPr="000F1DB4">
              <w:t>Brown</w:t>
            </w:r>
          </w:p>
        </w:tc>
        <w:tc>
          <w:tcPr>
            <w:tcW w:w="1336" w:type="dxa"/>
          </w:tcPr>
          <w:p w14:paraId="155C3C85" w14:textId="77777777" w:rsidR="00A55EBF" w:rsidRPr="000F1DB4" w:rsidRDefault="00A55EBF" w:rsidP="00A55EBF">
            <w:r w:rsidRPr="000F1DB4">
              <w:t>Black</w:t>
            </w:r>
          </w:p>
        </w:tc>
        <w:tc>
          <w:tcPr>
            <w:tcW w:w="1006" w:type="dxa"/>
          </w:tcPr>
          <w:p w14:paraId="0E8A67CD" w14:textId="77777777" w:rsidR="00A55EBF" w:rsidRPr="000F1DB4" w:rsidRDefault="00A55EBF" w:rsidP="00A55EBF">
            <w:r w:rsidRPr="000F1DB4">
              <w:t>No</w:t>
            </w:r>
          </w:p>
        </w:tc>
        <w:tc>
          <w:tcPr>
            <w:tcW w:w="1170" w:type="dxa"/>
          </w:tcPr>
          <w:p w14:paraId="6EBCE0C3" w14:textId="77777777" w:rsidR="00A55EBF" w:rsidRPr="000F1DB4" w:rsidRDefault="00A55EBF" w:rsidP="00A55EBF">
            <w:r w:rsidRPr="000F1DB4">
              <w:t>No</w:t>
            </w:r>
          </w:p>
        </w:tc>
        <w:tc>
          <w:tcPr>
            <w:tcW w:w="990" w:type="dxa"/>
          </w:tcPr>
          <w:p w14:paraId="5F078902" w14:textId="77777777" w:rsidR="00A55EBF" w:rsidRPr="000F1DB4" w:rsidRDefault="00A55EBF" w:rsidP="00A55EBF">
            <w:r w:rsidRPr="000F1DB4">
              <w:t>No</w:t>
            </w:r>
          </w:p>
        </w:tc>
        <w:tc>
          <w:tcPr>
            <w:tcW w:w="1080" w:type="dxa"/>
          </w:tcPr>
          <w:p w14:paraId="3F1FE86B" w14:textId="77777777" w:rsidR="00A55EBF" w:rsidRPr="000F1DB4" w:rsidRDefault="00A55EBF" w:rsidP="00A55EBF">
            <w:r w:rsidRPr="000F1DB4">
              <w:t>No</w:t>
            </w:r>
          </w:p>
        </w:tc>
      </w:tr>
      <w:tr w:rsidR="00A55EBF" w:rsidRPr="000F1DB4" w14:paraId="3EEB43B1" w14:textId="77777777" w:rsidTr="00A55EBF">
        <w:tc>
          <w:tcPr>
            <w:tcW w:w="1003" w:type="dxa"/>
          </w:tcPr>
          <w:p w14:paraId="75702F50" w14:textId="77777777" w:rsidR="00A55EBF" w:rsidRPr="000F1DB4" w:rsidRDefault="00A55EBF" w:rsidP="00A55EBF">
            <w:r w:rsidRPr="000F1DB4">
              <w:t>34</w:t>
            </w:r>
          </w:p>
        </w:tc>
        <w:tc>
          <w:tcPr>
            <w:tcW w:w="1335" w:type="dxa"/>
          </w:tcPr>
          <w:p w14:paraId="6BD3F4EA" w14:textId="77777777" w:rsidR="00A55EBF" w:rsidRPr="000F1DB4" w:rsidRDefault="00A55EBF" w:rsidP="00A55EBF">
            <w:r w:rsidRPr="000F1DB4">
              <w:t>N/A</w:t>
            </w:r>
          </w:p>
        </w:tc>
        <w:tc>
          <w:tcPr>
            <w:tcW w:w="1336" w:type="dxa"/>
          </w:tcPr>
          <w:p w14:paraId="3D67A1BB" w14:textId="77777777" w:rsidR="00A55EBF" w:rsidRPr="000F1DB4" w:rsidRDefault="00A55EBF" w:rsidP="00A55EBF">
            <w:r w:rsidRPr="000F1DB4">
              <w:t>Brown</w:t>
            </w:r>
          </w:p>
        </w:tc>
        <w:tc>
          <w:tcPr>
            <w:tcW w:w="1006" w:type="dxa"/>
          </w:tcPr>
          <w:p w14:paraId="4BB44BFD" w14:textId="77777777" w:rsidR="00A55EBF" w:rsidRPr="000F1DB4" w:rsidRDefault="00A55EBF" w:rsidP="00A55EBF">
            <w:r w:rsidRPr="000F1DB4">
              <w:t>No</w:t>
            </w:r>
          </w:p>
        </w:tc>
        <w:tc>
          <w:tcPr>
            <w:tcW w:w="1170" w:type="dxa"/>
          </w:tcPr>
          <w:p w14:paraId="5ED40692" w14:textId="77777777" w:rsidR="00A55EBF" w:rsidRPr="000F1DB4" w:rsidRDefault="00A55EBF" w:rsidP="00A55EBF">
            <w:r w:rsidRPr="000F1DB4">
              <w:t>No</w:t>
            </w:r>
          </w:p>
        </w:tc>
        <w:tc>
          <w:tcPr>
            <w:tcW w:w="990" w:type="dxa"/>
          </w:tcPr>
          <w:p w14:paraId="070CEAD4" w14:textId="77777777" w:rsidR="00A55EBF" w:rsidRPr="000F1DB4" w:rsidRDefault="00A55EBF" w:rsidP="00A55EBF">
            <w:r w:rsidRPr="000F1DB4">
              <w:t>Yes</w:t>
            </w:r>
          </w:p>
        </w:tc>
        <w:tc>
          <w:tcPr>
            <w:tcW w:w="1080" w:type="dxa"/>
          </w:tcPr>
          <w:p w14:paraId="15998E0D" w14:textId="77777777" w:rsidR="00A55EBF" w:rsidRPr="000F1DB4" w:rsidRDefault="00A55EBF" w:rsidP="00A55EBF">
            <w:r w:rsidRPr="000F1DB4">
              <w:t>Yes</w:t>
            </w:r>
          </w:p>
        </w:tc>
      </w:tr>
      <w:tr w:rsidR="00A55EBF" w:rsidRPr="000F1DB4" w14:paraId="19CB835D" w14:textId="77777777" w:rsidTr="00A55EBF">
        <w:tc>
          <w:tcPr>
            <w:tcW w:w="1003" w:type="dxa"/>
          </w:tcPr>
          <w:p w14:paraId="6290B544" w14:textId="77777777" w:rsidR="00A55EBF" w:rsidRPr="000F1DB4" w:rsidRDefault="00A55EBF" w:rsidP="00A55EBF">
            <w:r w:rsidRPr="000F1DB4">
              <w:t>35</w:t>
            </w:r>
          </w:p>
        </w:tc>
        <w:tc>
          <w:tcPr>
            <w:tcW w:w="1335" w:type="dxa"/>
          </w:tcPr>
          <w:p w14:paraId="6486D4FB" w14:textId="77777777" w:rsidR="00A55EBF" w:rsidRPr="000F1DB4" w:rsidRDefault="00A55EBF" w:rsidP="00A55EBF">
            <w:r w:rsidRPr="000F1DB4">
              <w:t>White</w:t>
            </w:r>
          </w:p>
        </w:tc>
        <w:tc>
          <w:tcPr>
            <w:tcW w:w="1336" w:type="dxa"/>
          </w:tcPr>
          <w:p w14:paraId="23A594E0" w14:textId="77777777" w:rsidR="00A55EBF" w:rsidRPr="000F1DB4" w:rsidRDefault="00A55EBF" w:rsidP="00A55EBF">
            <w:r w:rsidRPr="000F1DB4">
              <w:t>Hazel</w:t>
            </w:r>
          </w:p>
        </w:tc>
        <w:tc>
          <w:tcPr>
            <w:tcW w:w="1006" w:type="dxa"/>
          </w:tcPr>
          <w:p w14:paraId="224D1A3C" w14:textId="77777777" w:rsidR="00A55EBF" w:rsidRPr="000F1DB4" w:rsidRDefault="00A55EBF" w:rsidP="00A55EBF">
            <w:r w:rsidRPr="000F1DB4">
              <w:t>Yes</w:t>
            </w:r>
          </w:p>
        </w:tc>
        <w:tc>
          <w:tcPr>
            <w:tcW w:w="1170" w:type="dxa"/>
          </w:tcPr>
          <w:p w14:paraId="02F446DE" w14:textId="77777777" w:rsidR="00A55EBF" w:rsidRPr="000F1DB4" w:rsidRDefault="00A55EBF" w:rsidP="00A55EBF">
            <w:r w:rsidRPr="000F1DB4">
              <w:t>Yes</w:t>
            </w:r>
          </w:p>
        </w:tc>
        <w:tc>
          <w:tcPr>
            <w:tcW w:w="990" w:type="dxa"/>
          </w:tcPr>
          <w:p w14:paraId="704F68AB" w14:textId="77777777" w:rsidR="00A55EBF" w:rsidRPr="000F1DB4" w:rsidRDefault="00A55EBF" w:rsidP="00A55EBF">
            <w:r w:rsidRPr="000F1DB4">
              <w:t>Yes</w:t>
            </w:r>
          </w:p>
        </w:tc>
        <w:tc>
          <w:tcPr>
            <w:tcW w:w="1080" w:type="dxa"/>
          </w:tcPr>
          <w:p w14:paraId="316F66E7" w14:textId="77777777" w:rsidR="00A55EBF" w:rsidRPr="000F1DB4" w:rsidRDefault="00A55EBF" w:rsidP="00A55EBF">
            <w:r w:rsidRPr="000F1DB4">
              <w:t>No</w:t>
            </w:r>
          </w:p>
        </w:tc>
      </w:tr>
      <w:tr w:rsidR="00A55EBF" w:rsidRPr="000F1DB4" w14:paraId="52BAD9E7" w14:textId="77777777" w:rsidTr="00A55EBF">
        <w:tc>
          <w:tcPr>
            <w:tcW w:w="1003" w:type="dxa"/>
          </w:tcPr>
          <w:p w14:paraId="2F7B394A" w14:textId="77777777" w:rsidR="00A55EBF" w:rsidRPr="000F1DB4" w:rsidRDefault="00A55EBF" w:rsidP="00A55EBF">
            <w:r w:rsidRPr="000F1DB4">
              <w:t>36</w:t>
            </w:r>
          </w:p>
        </w:tc>
        <w:tc>
          <w:tcPr>
            <w:tcW w:w="1335" w:type="dxa"/>
          </w:tcPr>
          <w:p w14:paraId="25518FB2" w14:textId="77777777" w:rsidR="00A55EBF" w:rsidRPr="000F1DB4" w:rsidRDefault="00A55EBF" w:rsidP="00A55EBF">
            <w:r w:rsidRPr="000F1DB4">
              <w:t>White</w:t>
            </w:r>
          </w:p>
        </w:tc>
        <w:tc>
          <w:tcPr>
            <w:tcW w:w="1336" w:type="dxa"/>
          </w:tcPr>
          <w:p w14:paraId="450261E7" w14:textId="77777777" w:rsidR="00A55EBF" w:rsidRPr="000F1DB4" w:rsidRDefault="00A55EBF" w:rsidP="00A55EBF">
            <w:r w:rsidRPr="000F1DB4">
              <w:t>Black</w:t>
            </w:r>
          </w:p>
        </w:tc>
        <w:tc>
          <w:tcPr>
            <w:tcW w:w="1006" w:type="dxa"/>
          </w:tcPr>
          <w:p w14:paraId="0772A447" w14:textId="77777777" w:rsidR="00A55EBF" w:rsidRPr="000F1DB4" w:rsidRDefault="00A55EBF" w:rsidP="00A55EBF">
            <w:r w:rsidRPr="000F1DB4">
              <w:t>No</w:t>
            </w:r>
          </w:p>
        </w:tc>
        <w:tc>
          <w:tcPr>
            <w:tcW w:w="1170" w:type="dxa"/>
          </w:tcPr>
          <w:p w14:paraId="5414E499" w14:textId="77777777" w:rsidR="00A55EBF" w:rsidRPr="000F1DB4" w:rsidRDefault="00A55EBF" w:rsidP="00A55EBF">
            <w:r w:rsidRPr="000F1DB4">
              <w:t>Yes</w:t>
            </w:r>
          </w:p>
        </w:tc>
        <w:tc>
          <w:tcPr>
            <w:tcW w:w="990" w:type="dxa"/>
          </w:tcPr>
          <w:p w14:paraId="4092B340" w14:textId="77777777" w:rsidR="00A55EBF" w:rsidRPr="000F1DB4" w:rsidRDefault="00A55EBF" w:rsidP="00A55EBF">
            <w:r w:rsidRPr="000F1DB4">
              <w:t>No</w:t>
            </w:r>
          </w:p>
        </w:tc>
        <w:tc>
          <w:tcPr>
            <w:tcW w:w="1080" w:type="dxa"/>
          </w:tcPr>
          <w:p w14:paraId="56F366C8" w14:textId="77777777" w:rsidR="00A55EBF" w:rsidRPr="000F1DB4" w:rsidRDefault="00A55EBF" w:rsidP="00A55EBF">
            <w:r w:rsidRPr="000F1DB4">
              <w:t>No</w:t>
            </w:r>
          </w:p>
        </w:tc>
      </w:tr>
    </w:tbl>
    <w:p w14:paraId="65464530" w14:textId="77777777" w:rsidR="00A55EBF" w:rsidRDefault="00A55EBF" w:rsidP="00A55EBF">
      <w:pPr>
        <w:ind w:left="6480" w:firstLine="720"/>
      </w:pPr>
    </w:p>
    <w:p w14:paraId="53D92D36" w14:textId="77777777" w:rsidR="00A55EBF" w:rsidRPr="000F1DB4" w:rsidRDefault="00A55EBF" w:rsidP="00A55EBF">
      <w:pPr>
        <w:ind w:left="6480" w:firstLine="720"/>
      </w:pPr>
      <w:r w:rsidRPr="000F1DB4">
        <w:t>Continued</w:t>
      </w:r>
    </w:p>
    <w:p w14:paraId="4DA8443D" w14:textId="77777777" w:rsidR="00A55EBF" w:rsidRPr="000F1DB4" w:rsidRDefault="00A55EBF" w:rsidP="00A55EBF">
      <w:r w:rsidRPr="000F1DB4">
        <w:tab/>
      </w:r>
      <w:bookmarkStart w:id="13" w:name="_Toc490145540"/>
      <w:bookmarkStart w:id="14" w:name="_Toc490653955"/>
      <w:r w:rsidRPr="000F1DB4">
        <w:t xml:space="preserve">Table </w:t>
      </w:r>
      <w:r w:rsidR="0089659C">
        <w:fldChar w:fldCharType="begin"/>
      </w:r>
      <w:r w:rsidR="0089659C">
        <w:instrText xml:space="preserve"> SEQ Table \* ARABIC </w:instrText>
      </w:r>
      <w:r w:rsidR="0089659C">
        <w:fldChar w:fldCharType="separate"/>
      </w:r>
      <w:r w:rsidR="00C11236">
        <w:rPr>
          <w:noProof/>
        </w:rPr>
        <w:t>1</w:t>
      </w:r>
      <w:r w:rsidR="0089659C">
        <w:rPr>
          <w:noProof/>
        </w:rPr>
        <w:fldChar w:fldCharType="end"/>
      </w:r>
      <w:r w:rsidRPr="000F1DB4">
        <w:t xml:space="preserve"> A sample continued table</w:t>
      </w:r>
      <w:bookmarkEnd w:id="13"/>
      <w:bookmarkEnd w:id="14"/>
    </w:p>
    <w:p w14:paraId="4B4EA6E9" w14:textId="77777777" w:rsidR="0033402B" w:rsidRDefault="0033402B" w:rsidP="00527A65">
      <w:pPr>
        <w:spacing w:line="480" w:lineRule="auto"/>
      </w:pPr>
    </w:p>
    <w:p w14:paraId="23660ED0" w14:textId="77777777" w:rsidR="00A55EBF" w:rsidRPr="000F1DB4" w:rsidRDefault="00A55EBF" w:rsidP="00A55EBF">
      <w:r w:rsidRPr="000F1DB4">
        <w:lastRenderedPageBreak/>
        <w:t>Table 1 Continued</w:t>
      </w:r>
    </w:p>
    <w:p w14:paraId="1D53170F" w14:textId="77777777" w:rsidR="00A55EBF" w:rsidRPr="000F1DB4" w:rsidRDefault="00A55EBF" w:rsidP="00A55EBF"/>
    <w:tbl>
      <w:tblPr>
        <w:tblStyle w:val="TableGrid"/>
        <w:tblW w:w="0" w:type="auto"/>
        <w:tblInd w:w="625" w:type="dxa"/>
        <w:tblLook w:val="04A0" w:firstRow="1" w:lastRow="0" w:firstColumn="1" w:lastColumn="0" w:noHBand="0" w:noVBand="1"/>
      </w:tblPr>
      <w:tblGrid>
        <w:gridCol w:w="1003"/>
        <w:gridCol w:w="1335"/>
        <w:gridCol w:w="1336"/>
        <w:gridCol w:w="1006"/>
        <w:gridCol w:w="1170"/>
        <w:gridCol w:w="990"/>
        <w:gridCol w:w="1080"/>
      </w:tblGrid>
      <w:tr w:rsidR="00A55EBF" w:rsidRPr="000F1DB4" w14:paraId="5DE03BC0" w14:textId="77777777" w:rsidTr="00A55EBF">
        <w:tc>
          <w:tcPr>
            <w:tcW w:w="1003" w:type="dxa"/>
          </w:tcPr>
          <w:p w14:paraId="17A85798" w14:textId="77777777" w:rsidR="00A55EBF" w:rsidRPr="000F1DB4" w:rsidRDefault="00A55EBF" w:rsidP="00A55EBF">
            <w:r w:rsidRPr="000F1DB4">
              <w:t>Row Number</w:t>
            </w:r>
          </w:p>
        </w:tc>
        <w:tc>
          <w:tcPr>
            <w:tcW w:w="1335" w:type="dxa"/>
          </w:tcPr>
          <w:p w14:paraId="30351E16" w14:textId="77777777" w:rsidR="00A55EBF" w:rsidRPr="000F1DB4" w:rsidRDefault="00A55EBF" w:rsidP="00A55EBF"/>
          <w:p w14:paraId="00D010DB" w14:textId="77777777" w:rsidR="00A55EBF" w:rsidRPr="000F1DB4" w:rsidRDefault="00A55EBF" w:rsidP="00A55EBF">
            <w:r w:rsidRPr="000F1DB4">
              <w:t>Hair Color</w:t>
            </w:r>
          </w:p>
        </w:tc>
        <w:tc>
          <w:tcPr>
            <w:tcW w:w="1336" w:type="dxa"/>
          </w:tcPr>
          <w:p w14:paraId="49235363" w14:textId="77777777" w:rsidR="00A55EBF" w:rsidRPr="000F1DB4" w:rsidRDefault="00A55EBF" w:rsidP="00A55EBF"/>
          <w:p w14:paraId="6B42CEC9" w14:textId="77777777" w:rsidR="00A55EBF" w:rsidRPr="000F1DB4" w:rsidRDefault="00A55EBF" w:rsidP="00A55EBF">
            <w:r w:rsidRPr="000F1DB4">
              <w:t>Eye Color</w:t>
            </w:r>
          </w:p>
        </w:tc>
        <w:tc>
          <w:tcPr>
            <w:tcW w:w="1006" w:type="dxa"/>
          </w:tcPr>
          <w:p w14:paraId="7D03E7CE" w14:textId="77777777" w:rsidR="00A55EBF" w:rsidRPr="000F1DB4" w:rsidRDefault="00A55EBF" w:rsidP="00A55EBF"/>
          <w:p w14:paraId="19E0D488" w14:textId="77777777" w:rsidR="00A55EBF" w:rsidRPr="000F1DB4" w:rsidRDefault="00A55EBF" w:rsidP="00A55EBF">
            <w:r w:rsidRPr="000F1DB4">
              <w:t>Glasses</w:t>
            </w:r>
          </w:p>
        </w:tc>
        <w:tc>
          <w:tcPr>
            <w:tcW w:w="1170" w:type="dxa"/>
          </w:tcPr>
          <w:p w14:paraId="61462146" w14:textId="77777777" w:rsidR="00A55EBF" w:rsidRPr="000F1DB4" w:rsidRDefault="00A55EBF" w:rsidP="00A55EBF"/>
          <w:p w14:paraId="5A77594A" w14:textId="77777777" w:rsidR="00A55EBF" w:rsidRPr="000F1DB4" w:rsidRDefault="00A55EBF" w:rsidP="00A55EBF">
            <w:r w:rsidRPr="000F1DB4">
              <w:t>Contacts</w:t>
            </w:r>
          </w:p>
        </w:tc>
        <w:tc>
          <w:tcPr>
            <w:tcW w:w="990" w:type="dxa"/>
          </w:tcPr>
          <w:p w14:paraId="2FA94413" w14:textId="77777777" w:rsidR="00A55EBF" w:rsidRPr="000F1DB4" w:rsidRDefault="00A55EBF" w:rsidP="00A55EBF">
            <w:r w:rsidRPr="000F1DB4">
              <w:t>Adult</w:t>
            </w:r>
          </w:p>
          <w:p w14:paraId="0BA55EBA" w14:textId="77777777" w:rsidR="00A55EBF" w:rsidRPr="000F1DB4" w:rsidRDefault="00A55EBF" w:rsidP="00A55EBF">
            <w:r w:rsidRPr="000F1DB4">
              <w:t>Braces</w:t>
            </w:r>
          </w:p>
        </w:tc>
        <w:tc>
          <w:tcPr>
            <w:tcW w:w="1080" w:type="dxa"/>
          </w:tcPr>
          <w:p w14:paraId="622FC688" w14:textId="77777777" w:rsidR="00A55EBF" w:rsidRPr="000F1DB4" w:rsidRDefault="00A55EBF" w:rsidP="00A55EBF">
            <w:r w:rsidRPr="000F1DB4">
              <w:t>Hearing Aid</w:t>
            </w:r>
          </w:p>
        </w:tc>
      </w:tr>
      <w:tr w:rsidR="00A55EBF" w:rsidRPr="000F1DB4" w14:paraId="1E47BCAF" w14:textId="77777777" w:rsidTr="00A55EBF">
        <w:tc>
          <w:tcPr>
            <w:tcW w:w="1003" w:type="dxa"/>
          </w:tcPr>
          <w:p w14:paraId="7E61279D" w14:textId="77777777" w:rsidR="00A55EBF" w:rsidRPr="000F1DB4" w:rsidRDefault="00A55EBF" w:rsidP="00A55EBF">
            <w:r w:rsidRPr="000F1DB4">
              <w:t>37</w:t>
            </w:r>
          </w:p>
        </w:tc>
        <w:tc>
          <w:tcPr>
            <w:tcW w:w="1335" w:type="dxa"/>
          </w:tcPr>
          <w:p w14:paraId="70399D54" w14:textId="77777777" w:rsidR="00A55EBF" w:rsidRPr="000F1DB4" w:rsidRDefault="00A55EBF" w:rsidP="00A55EBF">
            <w:r w:rsidRPr="000F1DB4">
              <w:t>Brown</w:t>
            </w:r>
          </w:p>
        </w:tc>
        <w:tc>
          <w:tcPr>
            <w:tcW w:w="1336" w:type="dxa"/>
          </w:tcPr>
          <w:p w14:paraId="6D55A3E9" w14:textId="77777777" w:rsidR="00A55EBF" w:rsidRPr="000F1DB4" w:rsidRDefault="00A55EBF" w:rsidP="00A55EBF">
            <w:r w:rsidRPr="000F1DB4">
              <w:t>Black</w:t>
            </w:r>
          </w:p>
        </w:tc>
        <w:tc>
          <w:tcPr>
            <w:tcW w:w="1006" w:type="dxa"/>
          </w:tcPr>
          <w:p w14:paraId="097E205A" w14:textId="77777777" w:rsidR="00A55EBF" w:rsidRPr="000F1DB4" w:rsidRDefault="00A55EBF" w:rsidP="00A55EBF">
            <w:r w:rsidRPr="000F1DB4">
              <w:t>Yes</w:t>
            </w:r>
          </w:p>
        </w:tc>
        <w:tc>
          <w:tcPr>
            <w:tcW w:w="1170" w:type="dxa"/>
          </w:tcPr>
          <w:p w14:paraId="46ABD62A" w14:textId="77777777" w:rsidR="00A55EBF" w:rsidRPr="000F1DB4" w:rsidRDefault="00A55EBF" w:rsidP="00A55EBF">
            <w:r w:rsidRPr="000F1DB4">
              <w:t>No</w:t>
            </w:r>
          </w:p>
        </w:tc>
        <w:tc>
          <w:tcPr>
            <w:tcW w:w="990" w:type="dxa"/>
          </w:tcPr>
          <w:p w14:paraId="4943EF4F" w14:textId="77777777" w:rsidR="00A55EBF" w:rsidRPr="000F1DB4" w:rsidRDefault="00A55EBF" w:rsidP="00A55EBF">
            <w:r w:rsidRPr="000F1DB4">
              <w:t>No</w:t>
            </w:r>
          </w:p>
        </w:tc>
        <w:tc>
          <w:tcPr>
            <w:tcW w:w="1080" w:type="dxa"/>
          </w:tcPr>
          <w:p w14:paraId="4E4092AC" w14:textId="77777777" w:rsidR="00A55EBF" w:rsidRPr="000F1DB4" w:rsidRDefault="00A55EBF" w:rsidP="00A55EBF">
            <w:r w:rsidRPr="000F1DB4">
              <w:t>Yes</w:t>
            </w:r>
          </w:p>
        </w:tc>
      </w:tr>
      <w:tr w:rsidR="00A55EBF" w:rsidRPr="000F1DB4" w14:paraId="0595D718" w14:textId="77777777" w:rsidTr="00A55EBF">
        <w:tc>
          <w:tcPr>
            <w:tcW w:w="1003" w:type="dxa"/>
          </w:tcPr>
          <w:p w14:paraId="411E4424" w14:textId="77777777" w:rsidR="00A55EBF" w:rsidRPr="000F1DB4" w:rsidRDefault="00A55EBF" w:rsidP="00A55EBF">
            <w:r w:rsidRPr="000F1DB4">
              <w:t>38</w:t>
            </w:r>
          </w:p>
        </w:tc>
        <w:tc>
          <w:tcPr>
            <w:tcW w:w="1335" w:type="dxa"/>
          </w:tcPr>
          <w:p w14:paraId="4128E641" w14:textId="77777777" w:rsidR="00A55EBF" w:rsidRPr="000F1DB4" w:rsidRDefault="00A55EBF" w:rsidP="00A55EBF">
            <w:r w:rsidRPr="000F1DB4">
              <w:t>Black</w:t>
            </w:r>
          </w:p>
        </w:tc>
        <w:tc>
          <w:tcPr>
            <w:tcW w:w="1336" w:type="dxa"/>
          </w:tcPr>
          <w:p w14:paraId="591628E6" w14:textId="77777777" w:rsidR="00A55EBF" w:rsidRPr="000F1DB4" w:rsidRDefault="00A55EBF" w:rsidP="00A55EBF">
            <w:r w:rsidRPr="000F1DB4">
              <w:t>Black</w:t>
            </w:r>
          </w:p>
        </w:tc>
        <w:tc>
          <w:tcPr>
            <w:tcW w:w="1006" w:type="dxa"/>
          </w:tcPr>
          <w:p w14:paraId="422BDEDD" w14:textId="77777777" w:rsidR="00A55EBF" w:rsidRPr="000F1DB4" w:rsidRDefault="00A55EBF" w:rsidP="00A55EBF">
            <w:r w:rsidRPr="000F1DB4">
              <w:t>No</w:t>
            </w:r>
          </w:p>
        </w:tc>
        <w:tc>
          <w:tcPr>
            <w:tcW w:w="1170" w:type="dxa"/>
          </w:tcPr>
          <w:p w14:paraId="28119FED" w14:textId="77777777" w:rsidR="00A55EBF" w:rsidRPr="000F1DB4" w:rsidRDefault="00A55EBF" w:rsidP="00A55EBF">
            <w:r w:rsidRPr="000F1DB4">
              <w:t>No</w:t>
            </w:r>
          </w:p>
        </w:tc>
        <w:tc>
          <w:tcPr>
            <w:tcW w:w="990" w:type="dxa"/>
          </w:tcPr>
          <w:p w14:paraId="47310031" w14:textId="77777777" w:rsidR="00A55EBF" w:rsidRPr="000F1DB4" w:rsidRDefault="00A55EBF" w:rsidP="00A55EBF">
            <w:r w:rsidRPr="000F1DB4">
              <w:t>No</w:t>
            </w:r>
          </w:p>
        </w:tc>
        <w:tc>
          <w:tcPr>
            <w:tcW w:w="1080" w:type="dxa"/>
          </w:tcPr>
          <w:p w14:paraId="3DE14160" w14:textId="77777777" w:rsidR="00A55EBF" w:rsidRPr="000F1DB4" w:rsidRDefault="00A55EBF" w:rsidP="00A55EBF">
            <w:r w:rsidRPr="000F1DB4">
              <w:t>No</w:t>
            </w:r>
          </w:p>
        </w:tc>
      </w:tr>
      <w:tr w:rsidR="00A55EBF" w:rsidRPr="000F1DB4" w14:paraId="65E6AD97" w14:textId="77777777" w:rsidTr="00A55EBF">
        <w:tc>
          <w:tcPr>
            <w:tcW w:w="1003" w:type="dxa"/>
          </w:tcPr>
          <w:p w14:paraId="606977AD" w14:textId="77777777" w:rsidR="00A55EBF" w:rsidRPr="000F1DB4" w:rsidRDefault="00A55EBF" w:rsidP="00A55EBF">
            <w:r w:rsidRPr="000F1DB4">
              <w:t>39</w:t>
            </w:r>
          </w:p>
        </w:tc>
        <w:tc>
          <w:tcPr>
            <w:tcW w:w="1335" w:type="dxa"/>
          </w:tcPr>
          <w:p w14:paraId="49211E62" w14:textId="77777777" w:rsidR="00A55EBF" w:rsidRPr="000F1DB4" w:rsidRDefault="00A55EBF" w:rsidP="00A55EBF">
            <w:r w:rsidRPr="000F1DB4">
              <w:t>White</w:t>
            </w:r>
          </w:p>
        </w:tc>
        <w:tc>
          <w:tcPr>
            <w:tcW w:w="1336" w:type="dxa"/>
          </w:tcPr>
          <w:p w14:paraId="16977D15" w14:textId="77777777" w:rsidR="00A55EBF" w:rsidRPr="000F1DB4" w:rsidRDefault="00A55EBF" w:rsidP="00A55EBF">
            <w:r w:rsidRPr="000F1DB4">
              <w:t>Blue</w:t>
            </w:r>
          </w:p>
        </w:tc>
        <w:tc>
          <w:tcPr>
            <w:tcW w:w="1006" w:type="dxa"/>
          </w:tcPr>
          <w:p w14:paraId="4CA63C2F" w14:textId="77777777" w:rsidR="00A55EBF" w:rsidRPr="000F1DB4" w:rsidRDefault="00A55EBF" w:rsidP="00A55EBF">
            <w:r w:rsidRPr="000F1DB4">
              <w:t>No</w:t>
            </w:r>
          </w:p>
        </w:tc>
        <w:tc>
          <w:tcPr>
            <w:tcW w:w="1170" w:type="dxa"/>
          </w:tcPr>
          <w:p w14:paraId="205FC1B3" w14:textId="77777777" w:rsidR="00A55EBF" w:rsidRPr="000F1DB4" w:rsidRDefault="00A55EBF" w:rsidP="00A55EBF">
            <w:r w:rsidRPr="000F1DB4">
              <w:t>Yes</w:t>
            </w:r>
          </w:p>
        </w:tc>
        <w:tc>
          <w:tcPr>
            <w:tcW w:w="990" w:type="dxa"/>
          </w:tcPr>
          <w:p w14:paraId="1496B5B7" w14:textId="77777777" w:rsidR="00A55EBF" w:rsidRPr="000F1DB4" w:rsidRDefault="00A55EBF" w:rsidP="00A55EBF">
            <w:r w:rsidRPr="000F1DB4">
              <w:t>Yes</w:t>
            </w:r>
          </w:p>
        </w:tc>
        <w:tc>
          <w:tcPr>
            <w:tcW w:w="1080" w:type="dxa"/>
          </w:tcPr>
          <w:p w14:paraId="74C5DE1B" w14:textId="77777777" w:rsidR="00A55EBF" w:rsidRPr="000F1DB4" w:rsidRDefault="00A55EBF" w:rsidP="00A55EBF">
            <w:r w:rsidRPr="000F1DB4">
              <w:t>Yes</w:t>
            </w:r>
          </w:p>
        </w:tc>
      </w:tr>
      <w:tr w:rsidR="00A55EBF" w:rsidRPr="000F1DB4" w14:paraId="4CF54A3D" w14:textId="77777777" w:rsidTr="00A55EBF">
        <w:tc>
          <w:tcPr>
            <w:tcW w:w="1003" w:type="dxa"/>
          </w:tcPr>
          <w:p w14:paraId="5D9E5664" w14:textId="77777777" w:rsidR="00A55EBF" w:rsidRPr="000F1DB4" w:rsidRDefault="00A55EBF" w:rsidP="00A55EBF">
            <w:r w:rsidRPr="000F1DB4">
              <w:t>40</w:t>
            </w:r>
          </w:p>
        </w:tc>
        <w:tc>
          <w:tcPr>
            <w:tcW w:w="1335" w:type="dxa"/>
          </w:tcPr>
          <w:p w14:paraId="1E6520AF" w14:textId="77777777" w:rsidR="00A55EBF" w:rsidRPr="000F1DB4" w:rsidRDefault="00A55EBF" w:rsidP="00A55EBF">
            <w:r w:rsidRPr="000F1DB4">
              <w:t>Red</w:t>
            </w:r>
          </w:p>
        </w:tc>
        <w:tc>
          <w:tcPr>
            <w:tcW w:w="1336" w:type="dxa"/>
          </w:tcPr>
          <w:p w14:paraId="28A391B2" w14:textId="77777777" w:rsidR="00A55EBF" w:rsidRPr="000F1DB4" w:rsidRDefault="00A55EBF" w:rsidP="00A55EBF">
            <w:r w:rsidRPr="000F1DB4">
              <w:t>Black</w:t>
            </w:r>
          </w:p>
        </w:tc>
        <w:tc>
          <w:tcPr>
            <w:tcW w:w="1006" w:type="dxa"/>
          </w:tcPr>
          <w:p w14:paraId="26193561" w14:textId="77777777" w:rsidR="00A55EBF" w:rsidRPr="000F1DB4" w:rsidRDefault="00A55EBF" w:rsidP="00A55EBF">
            <w:r w:rsidRPr="000F1DB4">
              <w:t>No</w:t>
            </w:r>
          </w:p>
        </w:tc>
        <w:tc>
          <w:tcPr>
            <w:tcW w:w="1170" w:type="dxa"/>
          </w:tcPr>
          <w:p w14:paraId="30218A4E" w14:textId="77777777" w:rsidR="00A55EBF" w:rsidRPr="000F1DB4" w:rsidRDefault="00A55EBF" w:rsidP="00A55EBF">
            <w:r w:rsidRPr="000F1DB4">
              <w:t>Yes</w:t>
            </w:r>
          </w:p>
        </w:tc>
        <w:tc>
          <w:tcPr>
            <w:tcW w:w="990" w:type="dxa"/>
          </w:tcPr>
          <w:p w14:paraId="11C3916E" w14:textId="77777777" w:rsidR="00A55EBF" w:rsidRPr="000F1DB4" w:rsidRDefault="00A55EBF" w:rsidP="00A55EBF">
            <w:r w:rsidRPr="000F1DB4">
              <w:t>No</w:t>
            </w:r>
          </w:p>
        </w:tc>
        <w:tc>
          <w:tcPr>
            <w:tcW w:w="1080" w:type="dxa"/>
          </w:tcPr>
          <w:p w14:paraId="16AEDA31" w14:textId="77777777" w:rsidR="00A55EBF" w:rsidRPr="000F1DB4" w:rsidRDefault="00A55EBF" w:rsidP="00A55EBF">
            <w:r w:rsidRPr="000F1DB4">
              <w:t>Yes</w:t>
            </w:r>
          </w:p>
        </w:tc>
      </w:tr>
      <w:tr w:rsidR="00A55EBF" w:rsidRPr="000F1DB4" w14:paraId="382A2E90" w14:textId="77777777" w:rsidTr="00A55EBF">
        <w:tc>
          <w:tcPr>
            <w:tcW w:w="1003" w:type="dxa"/>
          </w:tcPr>
          <w:p w14:paraId="792DE817" w14:textId="77777777" w:rsidR="00A55EBF" w:rsidRPr="000F1DB4" w:rsidRDefault="00A55EBF" w:rsidP="00A55EBF">
            <w:r w:rsidRPr="000F1DB4">
              <w:t>41</w:t>
            </w:r>
          </w:p>
        </w:tc>
        <w:tc>
          <w:tcPr>
            <w:tcW w:w="1335" w:type="dxa"/>
          </w:tcPr>
          <w:p w14:paraId="712DA3B4" w14:textId="77777777" w:rsidR="00A55EBF" w:rsidRPr="000F1DB4" w:rsidRDefault="00A55EBF" w:rsidP="00A55EBF">
            <w:r w:rsidRPr="000F1DB4">
              <w:t>Auburn</w:t>
            </w:r>
          </w:p>
        </w:tc>
        <w:tc>
          <w:tcPr>
            <w:tcW w:w="1336" w:type="dxa"/>
          </w:tcPr>
          <w:p w14:paraId="7EEE1936" w14:textId="77777777" w:rsidR="00A55EBF" w:rsidRPr="000F1DB4" w:rsidRDefault="00A55EBF" w:rsidP="00A55EBF">
            <w:r w:rsidRPr="000F1DB4">
              <w:t>Brown</w:t>
            </w:r>
          </w:p>
        </w:tc>
        <w:tc>
          <w:tcPr>
            <w:tcW w:w="1006" w:type="dxa"/>
          </w:tcPr>
          <w:p w14:paraId="0F4A3152" w14:textId="77777777" w:rsidR="00A55EBF" w:rsidRPr="000F1DB4" w:rsidRDefault="00A55EBF" w:rsidP="00A55EBF">
            <w:r w:rsidRPr="000F1DB4">
              <w:t>Yes</w:t>
            </w:r>
          </w:p>
        </w:tc>
        <w:tc>
          <w:tcPr>
            <w:tcW w:w="1170" w:type="dxa"/>
          </w:tcPr>
          <w:p w14:paraId="2C52BE47" w14:textId="77777777" w:rsidR="00A55EBF" w:rsidRPr="000F1DB4" w:rsidRDefault="00A55EBF" w:rsidP="00A55EBF">
            <w:r w:rsidRPr="000F1DB4">
              <w:t>Yes</w:t>
            </w:r>
          </w:p>
        </w:tc>
        <w:tc>
          <w:tcPr>
            <w:tcW w:w="990" w:type="dxa"/>
          </w:tcPr>
          <w:p w14:paraId="7D5A7910" w14:textId="77777777" w:rsidR="00A55EBF" w:rsidRPr="000F1DB4" w:rsidRDefault="00A55EBF" w:rsidP="00A55EBF">
            <w:r w:rsidRPr="000F1DB4">
              <w:t>No</w:t>
            </w:r>
          </w:p>
        </w:tc>
        <w:tc>
          <w:tcPr>
            <w:tcW w:w="1080" w:type="dxa"/>
          </w:tcPr>
          <w:p w14:paraId="12E361C3" w14:textId="77777777" w:rsidR="00A55EBF" w:rsidRPr="000F1DB4" w:rsidRDefault="00A55EBF" w:rsidP="00A55EBF">
            <w:r w:rsidRPr="000F1DB4">
              <w:t>No</w:t>
            </w:r>
          </w:p>
        </w:tc>
      </w:tr>
      <w:tr w:rsidR="00A55EBF" w:rsidRPr="000F1DB4" w14:paraId="28FAEE37" w14:textId="77777777" w:rsidTr="00A55EBF">
        <w:tc>
          <w:tcPr>
            <w:tcW w:w="1003" w:type="dxa"/>
          </w:tcPr>
          <w:p w14:paraId="4549110B" w14:textId="77777777" w:rsidR="00A55EBF" w:rsidRPr="000F1DB4" w:rsidRDefault="00A55EBF" w:rsidP="00A55EBF">
            <w:r w:rsidRPr="000F1DB4">
              <w:t>42</w:t>
            </w:r>
          </w:p>
        </w:tc>
        <w:tc>
          <w:tcPr>
            <w:tcW w:w="1335" w:type="dxa"/>
          </w:tcPr>
          <w:p w14:paraId="1F1FBED2" w14:textId="77777777" w:rsidR="00A55EBF" w:rsidRPr="000F1DB4" w:rsidRDefault="00A55EBF" w:rsidP="00A55EBF">
            <w:r w:rsidRPr="000F1DB4">
              <w:t>White</w:t>
            </w:r>
          </w:p>
        </w:tc>
        <w:tc>
          <w:tcPr>
            <w:tcW w:w="1336" w:type="dxa"/>
          </w:tcPr>
          <w:p w14:paraId="1FE84061" w14:textId="77777777" w:rsidR="00A55EBF" w:rsidRPr="000F1DB4" w:rsidRDefault="00A55EBF" w:rsidP="00A55EBF">
            <w:r w:rsidRPr="000F1DB4">
              <w:t>Hazel</w:t>
            </w:r>
          </w:p>
        </w:tc>
        <w:tc>
          <w:tcPr>
            <w:tcW w:w="1006" w:type="dxa"/>
          </w:tcPr>
          <w:p w14:paraId="2BFA84A8" w14:textId="77777777" w:rsidR="00A55EBF" w:rsidRPr="000F1DB4" w:rsidRDefault="00A55EBF" w:rsidP="00A55EBF">
            <w:r w:rsidRPr="000F1DB4">
              <w:t>No</w:t>
            </w:r>
          </w:p>
        </w:tc>
        <w:tc>
          <w:tcPr>
            <w:tcW w:w="1170" w:type="dxa"/>
          </w:tcPr>
          <w:p w14:paraId="44BFFC72" w14:textId="77777777" w:rsidR="00A55EBF" w:rsidRPr="000F1DB4" w:rsidRDefault="00A55EBF" w:rsidP="00A55EBF">
            <w:r w:rsidRPr="000F1DB4">
              <w:t>No</w:t>
            </w:r>
          </w:p>
        </w:tc>
        <w:tc>
          <w:tcPr>
            <w:tcW w:w="990" w:type="dxa"/>
          </w:tcPr>
          <w:p w14:paraId="14446BF9" w14:textId="77777777" w:rsidR="00A55EBF" w:rsidRPr="000F1DB4" w:rsidRDefault="00A55EBF" w:rsidP="00A55EBF">
            <w:r w:rsidRPr="000F1DB4">
              <w:t>Yes</w:t>
            </w:r>
          </w:p>
        </w:tc>
        <w:tc>
          <w:tcPr>
            <w:tcW w:w="1080" w:type="dxa"/>
          </w:tcPr>
          <w:p w14:paraId="1FEED8AB" w14:textId="77777777" w:rsidR="00A55EBF" w:rsidRPr="000F1DB4" w:rsidRDefault="00A55EBF" w:rsidP="00A55EBF">
            <w:r w:rsidRPr="000F1DB4">
              <w:t>No</w:t>
            </w:r>
          </w:p>
        </w:tc>
      </w:tr>
      <w:tr w:rsidR="00A55EBF" w:rsidRPr="000F1DB4" w14:paraId="359F8C66" w14:textId="77777777" w:rsidTr="00A55EBF">
        <w:tc>
          <w:tcPr>
            <w:tcW w:w="1003" w:type="dxa"/>
          </w:tcPr>
          <w:p w14:paraId="3D918281" w14:textId="77777777" w:rsidR="00A55EBF" w:rsidRPr="000F1DB4" w:rsidRDefault="00A55EBF" w:rsidP="00A55EBF">
            <w:r w:rsidRPr="000F1DB4">
              <w:t>43</w:t>
            </w:r>
          </w:p>
        </w:tc>
        <w:tc>
          <w:tcPr>
            <w:tcW w:w="1335" w:type="dxa"/>
          </w:tcPr>
          <w:p w14:paraId="1248767E" w14:textId="77777777" w:rsidR="00A55EBF" w:rsidRPr="000F1DB4" w:rsidRDefault="00A55EBF" w:rsidP="00A55EBF">
            <w:r w:rsidRPr="000F1DB4">
              <w:t>Black</w:t>
            </w:r>
          </w:p>
        </w:tc>
        <w:tc>
          <w:tcPr>
            <w:tcW w:w="1336" w:type="dxa"/>
          </w:tcPr>
          <w:p w14:paraId="00F67B45" w14:textId="77777777" w:rsidR="00A55EBF" w:rsidRPr="000F1DB4" w:rsidRDefault="00A55EBF" w:rsidP="00A55EBF">
            <w:r w:rsidRPr="000F1DB4">
              <w:t>Black</w:t>
            </w:r>
          </w:p>
        </w:tc>
        <w:tc>
          <w:tcPr>
            <w:tcW w:w="1006" w:type="dxa"/>
          </w:tcPr>
          <w:p w14:paraId="0AE3C216" w14:textId="77777777" w:rsidR="00A55EBF" w:rsidRPr="000F1DB4" w:rsidRDefault="00A55EBF" w:rsidP="00A55EBF">
            <w:r w:rsidRPr="000F1DB4">
              <w:t>Yes</w:t>
            </w:r>
          </w:p>
        </w:tc>
        <w:tc>
          <w:tcPr>
            <w:tcW w:w="1170" w:type="dxa"/>
          </w:tcPr>
          <w:p w14:paraId="5E998C6D" w14:textId="77777777" w:rsidR="00A55EBF" w:rsidRPr="000F1DB4" w:rsidRDefault="00A55EBF" w:rsidP="00A55EBF">
            <w:r w:rsidRPr="000F1DB4">
              <w:t>No</w:t>
            </w:r>
          </w:p>
        </w:tc>
        <w:tc>
          <w:tcPr>
            <w:tcW w:w="990" w:type="dxa"/>
          </w:tcPr>
          <w:p w14:paraId="43AD0D0C" w14:textId="77777777" w:rsidR="00A55EBF" w:rsidRPr="000F1DB4" w:rsidRDefault="00A55EBF" w:rsidP="00A55EBF">
            <w:r w:rsidRPr="000F1DB4">
              <w:t>Yes</w:t>
            </w:r>
          </w:p>
        </w:tc>
        <w:tc>
          <w:tcPr>
            <w:tcW w:w="1080" w:type="dxa"/>
          </w:tcPr>
          <w:p w14:paraId="60DA669D" w14:textId="77777777" w:rsidR="00A55EBF" w:rsidRPr="000F1DB4" w:rsidRDefault="00A55EBF" w:rsidP="00A55EBF">
            <w:r w:rsidRPr="000F1DB4">
              <w:t>No</w:t>
            </w:r>
          </w:p>
        </w:tc>
      </w:tr>
      <w:tr w:rsidR="00A55EBF" w:rsidRPr="000F1DB4" w14:paraId="64F7DA61" w14:textId="77777777" w:rsidTr="00A55EBF">
        <w:tc>
          <w:tcPr>
            <w:tcW w:w="1003" w:type="dxa"/>
          </w:tcPr>
          <w:p w14:paraId="44D9E618" w14:textId="77777777" w:rsidR="00A55EBF" w:rsidRPr="000F1DB4" w:rsidRDefault="00A55EBF" w:rsidP="00A55EBF">
            <w:r w:rsidRPr="000F1DB4">
              <w:t>44</w:t>
            </w:r>
          </w:p>
        </w:tc>
        <w:tc>
          <w:tcPr>
            <w:tcW w:w="1335" w:type="dxa"/>
          </w:tcPr>
          <w:p w14:paraId="765CF3AB" w14:textId="77777777" w:rsidR="00A55EBF" w:rsidRPr="000F1DB4" w:rsidRDefault="00A55EBF" w:rsidP="00A55EBF">
            <w:r w:rsidRPr="000F1DB4">
              <w:t>Auburn</w:t>
            </w:r>
          </w:p>
        </w:tc>
        <w:tc>
          <w:tcPr>
            <w:tcW w:w="1336" w:type="dxa"/>
          </w:tcPr>
          <w:p w14:paraId="66FCD5DD" w14:textId="77777777" w:rsidR="00A55EBF" w:rsidRPr="000F1DB4" w:rsidRDefault="00A55EBF" w:rsidP="00A55EBF">
            <w:r w:rsidRPr="000F1DB4">
              <w:t>Hazel</w:t>
            </w:r>
          </w:p>
        </w:tc>
        <w:tc>
          <w:tcPr>
            <w:tcW w:w="1006" w:type="dxa"/>
          </w:tcPr>
          <w:p w14:paraId="0CA56B1C" w14:textId="77777777" w:rsidR="00A55EBF" w:rsidRPr="000F1DB4" w:rsidRDefault="00A55EBF" w:rsidP="00A55EBF">
            <w:r w:rsidRPr="000F1DB4">
              <w:t>Yes</w:t>
            </w:r>
          </w:p>
        </w:tc>
        <w:tc>
          <w:tcPr>
            <w:tcW w:w="1170" w:type="dxa"/>
          </w:tcPr>
          <w:p w14:paraId="410AD342" w14:textId="77777777" w:rsidR="00A55EBF" w:rsidRPr="000F1DB4" w:rsidRDefault="00A55EBF" w:rsidP="00A55EBF">
            <w:r w:rsidRPr="000F1DB4">
              <w:t>Yes</w:t>
            </w:r>
          </w:p>
        </w:tc>
        <w:tc>
          <w:tcPr>
            <w:tcW w:w="990" w:type="dxa"/>
          </w:tcPr>
          <w:p w14:paraId="57576CC2" w14:textId="77777777" w:rsidR="00A55EBF" w:rsidRPr="000F1DB4" w:rsidRDefault="00A55EBF" w:rsidP="00A55EBF">
            <w:r w:rsidRPr="000F1DB4">
              <w:t>Yes</w:t>
            </w:r>
          </w:p>
        </w:tc>
        <w:tc>
          <w:tcPr>
            <w:tcW w:w="1080" w:type="dxa"/>
          </w:tcPr>
          <w:p w14:paraId="4FF429E3" w14:textId="77777777" w:rsidR="00A55EBF" w:rsidRPr="000F1DB4" w:rsidRDefault="00A55EBF" w:rsidP="00A55EBF">
            <w:r w:rsidRPr="000F1DB4">
              <w:t>Yes</w:t>
            </w:r>
          </w:p>
        </w:tc>
      </w:tr>
    </w:tbl>
    <w:p w14:paraId="1381B12E" w14:textId="77777777" w:rsidR="00A55EBF" w:rsidRPr="000F1DB4" w:rsidRDefault="00A55EBF" w:rsidP="00A55EBF"/>
    <w:p w14:paraId="7176E170" w14:textId="77777777" w:rsidR="00A55EBF" w:rsidRPr="000F1DB4" w:rsidRDefault="00A55EBF" w:rsidP="00A55EBF"/>
    <w:p w14:paraId="78B37A93" w14:textId="77777777" w:rsidR="00A55EBF" w:rsidRDefault="00A55EBF" w:rsidP="00527A65">
      <w:pPr>
        <w:spacing w:line="480" w:lineRule="auto"/>
      </w:pPr>
    </w:p>
    <w:p w14:paraId="18724108" w14:textId="77777777" w:rsidR="00475CFB" w:rsidRDefault="00475CFB" w:rsidP="00527A65">
      <w:pPr>
        <w:spacing w:line="480" w:lineRule="auto"/>
      </w:pPr>
    </w:p>
    <w:p w14:paraId="72358B79" w14:textId="77777777" w:rsidR="00436344" w:rsidRDefault="00436344" w:rsidP="00527A65">
      <w:pPr>
        <w:spacing w:line="480" w:lineRule="auto"/>
        <w:sectPr w:rsidR="00436344" w:rsidSect="00C23E93">
          <w:pgSz w:w="12240" w:h="15840"/>
          <w:pgMar w:top="1440" w:right="1440" w:bottom="1440" w:left="2160" w:header="720" w:footer="1584" w:gutter="0"/>
          <w:pgNumType w:start="1"/>
          <w:cols w:space="720"/>
          <w:docGrid w:linePitch="360"/>
        </w:sectPr>
      </w:pPr>
    </w:p>
    <w:p w14:paraId="0B348A4F" w14:textId="77777777" w:rsidR="0033402B" w:rsidRDefault="00436344" w:rsidP="00475CFB">
      <w:pPr>
        <w:pStyle w:val="Heading1"/>
      </w:pPr>
      <w:bookmarkStart w:id="15" w:name="_Toc493073258"/>
      <w:r>
        <w:lastRenderedPageBreak/>
        <w:t>Chapter 2.  Useful Information and Things to Remember</w:t>
      </w:r>
      <w:bookmarkEnd w:id="15"/>
    </w:p>
    <w:p w14:paraId="79AABB28" w14:textId="77777777" w:rsidR="00436344" w:rsidRDefault="00436344" w:rsidP="00527A65">
      <w:pPr>
        <w:spacing w:line="480" w:lineRule="auto"/>
      </w:pPr>
      <w:r>
        <w:t>When using this template remember to end chapters or major sections with a ‘Section Break – Next Page,’ not a page break, and after typing the chapter title (or equivalent) highlight the title and select ‘Heading 1’ from the Styles menu.  Use of the section break and Heading 1 will format the first page of each chapter or chapter equivalent according to the Graduate School format requirements.  For a First-Level subheading, type the title (including any subheading numbering), highlight the title (include the number if used), and select ‘Heading 2 from the Styles menu.  For a Second-Level subheading, do the same thing except select ‘Heading 3’.  Only major sections are required to appear in the Table of Contents.  Major sections include:</w:t>
      </w:r>
    </w:p>
    <w:p w14:paraId="25DAF228" w14:textId="77777777" w:rsidR="00436344" w:rsidRDefault="00436344" w:rsidP="00527A65">
      <w:pPr>
        <w:spacing w:line="480" w:lineRule="auto"/>
      </w:pPr>
      <w:r>
        <w:t>Abstract</w:t>
      </w:r>
    </w:p>
    <w:p w14:paraId="5B88AF7D" w14:textId="77777777" w:rsidR="00436344" w:rsidRDefault="00436344" w:rsidP="00527A65">
      <w:pPr>
        <w:spacing w:line="480" w:lineRule="auto"/>
      </w:pPr>
      <w:r>
        <w:t>Dedication (if used)</w:t>
      </w:r>
    </w:p>
    <w:p w14:paraId="25C128C7" w14:textId="77777777" w:rsidR="00436344" w:rsidRDefault="00436344" w:rsidP="00527A65">
      <w:pPr>
        <w:spacing w:line="480" w:lineRule="auto"/>
      </w:pPr>
      <w:r>
        <w:t>Acknowledgments (if used)</w:t>
      </w:r>
    </w:p>
    <w:p w14:paraId="7E461003" w14:textId="77777777" w:rsidR="00436344" w:rsidRDefault="00436344" w:rsidP="00527A65">
      <w:pPr>
        <w:spacing w:line="480" w:lineRule="auto"/>
      </w:pPr>
      <w:r>
        <w:t>Vita</w:t>
      </w:r>
    </w:p>
    <w:p w14:paraId="60E14C5B" w14:textId="77777777" w:rsidR="00436344" w:rsidRDefault="00436344" w:rsidP="00527A65">
      <w:pPr>
        <w:spacing w:line="480" w:lineRule="auto"/>
      </w:pPr>
      <w:r>
        <w:t>List of Tables (if used)</w:t>
      </w:r>
    </w:p>
    <w:p w14:paraId="3E3B3645" w14:textId="77777777" w:rsidR="00436344" w:rsidRDefault="00436344" w:rsidP="00527A65">
      <w:pPr>
        <w:spacing w:line="480" w:lineRule="auto"/>
      </w:pPr>
      <w:r>
        <w:t>List of Figures (if used)</w:t>
      </w:r>
    </w:p>
    <w:p w14:paraId="009DCE89" w14:textId="77777777" w:rsidR="00436344" w:rsidRDefault="00436344" w:rsidP="00527A65">
      <w:pPr>
        <w:spacing w:line="480" w:lineRule="auto"/>
      </w:pPr>
      <w:r>
        <w:t xml:space="preserve">All Chapter #s and Titles </w:t>
      </w:r>
    </w:p>
    <w:p w14:paraId="41090C9A" w14:textId="77777777" w:rsidR="00436344" w:rsidRDefault="00436344" w:rsidP="00527A65">
      <w:pPr>
        <w:spacing w:line="480" w:lineRule="auto"/>
      </w:pPr>
      <w:r>
        <w:t>Bibliography (or Reference)</w:t>
      </w:r>
    </w:p>
    <w:p w14:paraId="13353795" w14:textId="77777777" w:rsidR="00436344" w:rsidRDefault="00436344" w:rsidP="00527A65">
      <w:pPr>
        <w:spacing w:line="480" w:lineRule="auto"/>
      </w:pPr>
      <w:r>
        <w:t>All Appendices (is used)</w:t>
      </w:r>
    </w:p>
    <w:p w14:paraId="7BA20094" w14:textId="77777777" w:rsidR="00475CFB" w:rsidRDefault="00475CFB" w:rsidP="00527A65">
      <w:pPr>
        <w:spacing w:line="480" w:lineRule="auto"/>
      </w:pPr>
      <w:r>
        <w:lastRenderedPageBreak/>
        <w:t xml:space="preserve">Subheadings within each chapter (or equivalent) are not required to be in the Table of </w:t>
      </w:r>
      <w:proofErr w:type="gramStart"/>
      <w:r>
        <w:t>Contents, but</w:t>
      </w:r>
      <w:proofErr w:type="gramEnd"/>
      <w:r>
        <w:t xml:space="preserve"> be consistent.  If the subheadings from one chapter are in the Table of Contents, then the subheadings for all chapters must be in the Table of Contents.</w:t>
      </w:r>
    </w:p>
    <w:p w14:paraId="10FD297A" w14:textId="77777777" w:rsidR="00C579DA" w:rsidRDefault="00C579DA" w:rsidP="00C579DA">
      <w:pPr>
        <w:pStyle w:val="Heading2"/>
      </w:pPr>
      <w:bookmarkStart w:id="16" w:name="_Toc493073259"/>
      <w:r>
        <w:t>Landscaped Pages</w:t>
      </w:r>
      <w:bookmarkEnd w:id="16"/>
    </w:p>
    <w:p w14:paraId="5B2CDC99" w14:textId="77777777" w:rsidR="00C579DA" w:rsidRDefault="00C579DA" w:rsidP="00527A65">
      <w:pPr>
        <w:spacing w:line="480" w:lineRule="auto"/>
      </w:pPr>
      <w:r>
        <w:t>If it becomes necessary to place a table or figure in your document in landscape, the title/caption of the table or figure is put on the page in the same direction as the illustration, the page number remains in the bottom center portrait position, and the top of the landscaped page has a margin of 1.5 inches.  The top of the landscaped page goes to the binding edge.</w:t>
      </w:r>
    </w:p>
    <w:p w14:paraId="6317CB06" w14:textId="77777777" w:rsidR="00475CFB" w:rsidRDefault="00475CFB" w:rsidP="00527A65">
      <w:pPr>
        <w:spacing w:line="480" w:lineRule="auto"/>
      </w:pPr>
    </w:p>
    <w:p w14:paraId="22D47F2C" w14:textId="77777777" w:rsidR="00475CFB" w:rsidRDefault="00475CFB" w:rsidP="00527A65">
      <w:pPr>
        <w:spacing w:line="480" w:lineRule="auto"/>
        <w:sectPr w:rsidR="00475CFB" w:rsidSect="00475CFB">
          <w:pgSz w:w="12240" w:h="15840"/>
          <w:pgMar w:top="1440" w:right="1440" w:bottom="1440" w:left="2160" w:header="720" w:footer="1584" w:gutter="0"/>
          <w:cols w:space="720"/>
          <w:docGrid w:linePitch="360"/>
        </w:sectPr>
      </w:pPr>
    </w:p>
    <w:p w14:paraId="4D1F743B" w14:textId="77777777" w:rsidR="00475CFB" w:rsidRDefault="00475CFB" w:rsidP="00475CFB">
      <w:pPr>
        <w:pStyle w:val="Heading1"/>
      </w:pPr>
      <w:bookmarkStart w:id="17" w:name="_Toc493073260"/>
      <w:r>
        <w:lastRenderedPageBreak/>
        <w:t>Bibliography</w:t>
      </w:r>
      <w:bookmarkEnd w:id="17"/>
    </w:p>
    <w:p w14:paraId="4ABACC95" w14:textId="77777777" w:rsidR="00475CFB" w:rsidRDefault="00475CFB" w:rsidP="00201E23">
      <w:r>
        <w:t xml:space="preserve">Turabian, Kate L., </w:t>
      </w:r>
      <w:r w:rsidRPr="00201E23">
        <w:rPr>
          <w:u w:val="single"/>
        </w:rPr>
        <w:t>A Manual for Writers of Term Papers, Theses, and Dissertations</w:t>
      </w:r>
      <w:r>
        <w:t>. 5</w:t>
      </w:r>
      <w:r w:rsidRPr="00475CFB">
        <w:rPr>
          <w:vertAlign w:val="superscript"/>
        </w:rPr>
        <w:t>th</w:t>
      </w:r>
      <w:r>
        <w:t xml:space="preserve"> ed. </w:t>
      </w:r>
      <w:r w:rsidR="00201E23">
        <w:t>Chicago: University of Chicago Press, 1987.</w:t>
      </w:r>
    </w:p>
    <w:p w14:paraId="7B473F1A" w14:textId="77777777" w:rsidR="00201E23" w:rsidRDefault="00201E23" w:rsidP="00201E23"/>
    <w:p w14:paraId="774CB384" w14:textId="77777777" w:rsidR="00201E23" w:rsidRDefault="00201E23" w:rsidP="00201E23"/>
    <w:p w14:paraId="548FBE85" w14:textId="77777777" w:rsidR="00201E23" w:rsidRDefault="00201E23" w:rsidP="00201E23"/>
    <w:p w14:paraId="298CDFFD" w14:textId="77777777" w:rsidR="0061059B" w:rsidRDefault="00975563" w:rsidP="00201E23">
      <w:r>
        <w:rPr>
          <w:noProof/>
        </w:rPr>
        <mc:AlternateContent>
          <mc:Choice Requires="wps">
            <w:drawing>
              <wp:anchor distT="0" distB="0" distL="114300" distR="114300" simplePos="0" relativeHeight="251684864" behindDoc="0" locked="0" layoutInCell="1" allowOverlap="1" wp14:anchorId="66359DE6" wp14:editId="31F7791E">
                <wp:simplePos x="0" y="0"/>
                <wp:positionH relativeFrom="page">
                  <wp:posOffset>1394749</wp:posOffset>
                </wp:positionH>
                <wp:positionV relativeFrom="page">
                  <wp:posOffset>3235124</wp:posOffset>
                </wp:positionV>
                <wp:extent cx="5474335" cy="1956122"/>
                <wp:effectExtent l="0" t="0" r="12065" b="25400"/>
                <wp:wrapNone/>
                <wp:docPr id="17" name="Text Box 17"/>
                <wp:cNvGraphicFramePr/>
                <a:graphic xmlns:a="http://schemas.openxmlformats.org/drawingml/2006/main">
                  <a:graphicData uri="http://schemas.microsoft.com/office/word/2010/wordprocessingShape">
                    <wps:wsp>
                      <wps:cNvSpPr txBox="1"/>
                      <wps:spPr>
                        <a:xfrm>
                          <a:off x="0" y="0"/>
                          <a:ext cx="5474335" cy="1956122"/>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472933" w14:textId="77777777" w:rsidR="0004216D" w:rsidRDefault="0004216D" w:rsidP="0061059B">
                            <w:pPr>
                              <w:spacing w:line="480" w:lineRule="auto"/>
                            </w:pPr>
                            <w:r>
                              <w:t xml:space="preserve">While a list of references may appear at the end of each chapter, the final submitted document must have a unified bibliography that covers the entire document. </w:t>
                            </w:r>
                          </w:p>
                          <w:p w14:paraId="0D0476C7" w14:textId="77777777" w:rsidR="0004216D" w:rsidRDefault="0004216D" w:rsidP="0061059B">
                            <w:pPr>
                              <w:spacing w:line="480" w:lineRule="auto"/>
                            </w:pPr>
                            <w:r>
                              <w:t xml:space="preserve">A consistent style must be used for the references in the bibliography.  </w:t>
                            </w:r>
                          </w:p>
                          <w:p w14:paraId="7F4D5D52" w14:textId="77777777" w:rsidR="0004216D" w:rsidRDefault="0004216D" w:rsidP="0061059B">
                            <w:pPr>
                              <w:spacing w:line="480" w:lineRule="auto"/>
                            </w:pPr>
                          </w:p>
                          <w:p w14:paraId="5602195C" w14:textId="77777777" w:rsidR="0004216D" w:rsidRPr="002037B9" w:rsidRDefault="0004216D" w:rsidP="0061059B">
                            <w:pPr>
                              <w:spacing w:line="480" w:lineRule="auto"/>
                              <w:rPr>
                                <w:b/>
                              </w:rPr>
                            </w:pPr>
                            <w:r>
                              <w:rPr>
                                <w:b/>
                              </w:rPr>
                              <w:t>DELETE THIS INSTRUCTIONAL BOX BEFORE PRINTING</w:t>
                            </w:r>
                            <w:r w:rsidRPr="002037B9">
                              <w:rPr>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359DE6" id="Text Box 17" o:spid="_x0000_s1031" type="#_x0000_t202" style="position:absolute;margin-left:109.8pt;margin-top:254.75pt;width:431.05pt;height:154.05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" fillcolor="#ed7d31 [3205]" strokeweight=".5pt">
                <v:textbox>
                  <w:txbxContent>
                    <w:p w14:paraId="68472933" w14:textId="77777777" w:rsidR="0004216D" w:rsidRDefault="0004216D" w:rsidP="0061059B">
                      <w:pPr>
                        <w:spacing w:line="480" w:lineRule="auto"/>
                      </w:pPr>
                      <w:r>
                        <w:t xml:space="preserve">While a list of references may appear at the end of each chapter, the final submitted document must have a unified bibliography that covers the entire document. </w:t>
                      </w:r>
                    </w:p>
                    <w:p w14:paraId="0D0476C7" w14:textId="77777777" w:rsidR="0004216D" w:rsidRDefault="0004216D" w:rsidP="0061059B">
                      <w:pPr>
                        <w:spacing w:line="480" w:lineRule="auto"/>
                      </w:pPr>
                      <w:r>
                        <w:t xml:space="preserve">A consistent style must be used for the references in the bibliography.  </w:t>
                      </w:r>
                    </w:p>
                    <w:p w14:paraId="7F4D5D52" w14:textId="77777777" w:rsidR="0004216D" w:rsidRDefault="0004216D" w:rsidP="0061059B">
                      <w:pPr>
                        <w:spacing w:line="480" w:lineRule="auto"/>
                      </w:pPr>
                    </w:p>
                    <w:p w14:paraId="5602195C" w14:textId="77777777" w:rsidR="0004216D" w:rsidRPr="002037B9" w:rsidRDefault="0004216D" w:rsidP="0061059B">
                      <w:pPr>
                        <w:spacing w:line="480" w:lineRule="auto"/>
                        <w:rPr>
                          <w:b/>
                        </w:rPr>
                      </w:pPr>
                      <w:r>
                        <w:rPr>
                          <w:b/>
                        </w:rPr>
                        <w:t>DELETE THIS INSTRUCTIONAL BOX BEFORE PRINTING</w:t>
                      </w:r>
                      <w:r w:rsidRPr="002037B9">
                        <w:rPr>
                          <w:b/>
                        </w:rPr>
                        <w:t>.</w:t>
                      </w:r>
                    </w:p>
                  </w:txbxContent>
                </v:textbox>
                <w10:wrap anchorx="page" anchory="page"/>
              </v:shape>
            </w:pict>
          </mc:Fallback>
        </mc:AlternateContent>
      </w:r>
    </w:p>
    <w:p w14:paraId="1C79C76D" w14:textId="77777777" w:rsidR="0061059B" w:rsidRDefault="0061059B" w:rsidP="00201E23"/>
    <w:p w14:paraId="06E46443" w14:textId="77777777" w:rsidR="00201E23" w:rsidRDefault="00201E23" w:rsidP="00201E23"/>
    <w:p w14:paraId="02E712A5" w14:textId="77777777" w:rsidR="00201E23" w:rsidRDefault="00201E23" w:rsidP="00527A65">
      <w:pPr>
        <w:spacing w:line="480" w:lineRule="auto"/>
      </w:pPr>
    </w:p>
    <w:p w14:paraId="75C2EF2C" w14:textId="77777777" w:rsidR="00201E23" w:rsidRDefault="00201E23" w:rsidP="00527A65">
      <w:pPr>
        <w:spacing w:line="480" w:lineRule="auto"/>
      </w:pPr>
    </w:p>
    <w:p w14:paraId="525E63C5" w14:textId="77777777" w:rsidR="0061059B" w:rsidRDefault="0061059B" w:rsidP="00527A65">
      <w:pPr>
        <w:spacing w:line="480" w:lineRule="auto"/>
      </w:pPr>
    </w:p>
    <w:p w14:paraId="0A2665FE" w14:textId="77777777" w:rsidR="0061059B" w:rsidRDefault="0061059B" w:rsidP="00527A65">
      <w:pPr>
        <w:spacing w:line="480" w:lineRule="auto"/>
      </w:pPr>
    </w:p>
    <w:p w14:paraId="7E238A8D" w14:textId="77777777" w:rsidR="0061059B" w:rsidRDefault="0061059B" w:rsidP="00527A65">
      <w:pPr>
        <w:spacing w:line="480" w:lineRule="auto"/>
      </w:pPr>
    </w:p>
    <w:p w14:paraId="348735CA" w14:textId="77777777" w:rsidR="0061059B" w:rsidRDefault="0061059B" w:rsidP="00527A65">
      <w:pPr>
        <w:spacing w:line="480" w:lineRule="auto"/>
      </w:pPr>
    </w:p>
    <w:p w14:paraId="422755E2" w14:textId="77777777" w:rsidR="0061059B" w:rsidRDefault="0061059B" w:rsidP="00527A65">
      <w:pPr>
        <w:spacing w:line="480" w:lineRule="auto"/>
      </w:pPr>
    </w:p>
    <w:p w14:paraId="7A168E39" w14:textId="77777777" w:rsidR="0061059B" w:rsidRDefault="0061059B" w:rsidP="00527A65">
      <w:pPr>
        <w:spacing w:line="480" w:lineRule="auto"/>
      </w:pPr>
    </w:p>
    <w:p w14:paraId="4E5B19B7" w14:textId="77777777" w:rsidR="0061059B" w:rsidRDefault="0061059B" w:rsidP="00527A65">
      <w:pPr>
        <w:spacing w:line="480" w:lineRule="auto"/>
        <w:sectPr w:rsidR="0061059B" w:rsidSect="00475CFB">
          <w:pgSz w:w="12240" w:h="15840"/>
          <w:pgMar w:top="1440" w:right="1440" w:bottom="1440" w:left="2160" w:header="720" w:footer="1584" w:gutter="0"/>
          <w:cols w:space="720"/>
          <w:docGrid w:linePitch="360"/>
        </w:sectPr>
      </w:pPr>
    </w:p>
    <w:p w14:paraId="17F668CF" w14:textId="77777777" w:rsidR="0061059B" w:rsidRDefault="0061059B" w:rsidP="0061059B">
      <w:pPr>
        <w:pStyle w:val="Heading1"/>
      </w:pPr>
      <w:bookmarkStart w:id="18" w:name="_Toc493073261"/>
      <w:r>
        <w:lastRenderedPageBreak/>
        <w:t>Appendix A.  Graduate Program Names</w:t>
      </w:r>
      <w:bookmarkEnd w:id="18"/>
    </w:p>
    <w:tbl>
      <w:tblPr>
        <w:tblW w:w="0" w:type="auto"/>
        <w:tblLook w:val="04A0" w:firstRow="1" w:lastRow="0" w:firstColumn="1" w:lastColumn="0" w:noHBand="0" w:noVBand="1"/>
      </w:tblPr>
      <w:tblGrid>
        <w:gridCol w:w="6401"/>
      </w:tblGrid>
      <w:tr w:rsidR="0061059B" w:rsidRPr="000F1DB4" w14:paraId="4D5E3E93" w14:textId="77777777" w:rsidTr="00A55EBF">
        <w:trPr>
          <w:trHeight w:val="20"/>
        </w:trPr>
        <w:tc>
          <w:tcPr>
            <w:tcW w:w="0" w:type="auto"/>
            <w:vAlign w:val="bottom"/>
            <w:hideMark/>
          </w:tcPr>
          <w:p w14:paraId="631F932E" w14:textId="77777777" w:rsidR="0061059B" w:rsidRPr="000F1DB4" w:rsidRDefault="0061059B" w:rsidP="00A55EBF">
            <w:r w:rsidRPr="000F1DB4">
              <w:t>Arts Administration, Education and Policy</w:t>
            </w:r>
          </w:p>
        </w:tc>
      </w:tr>
      <w:tr w:rsidR="0061059B" w:rsidRPr="000F1DB4" w14:paraId="3B8A4910" w14:textId="77777777" w:rsidTr="00A55EBF">
        <w:trPr>
          <w:trHeight w:val="20"/>
        </w:trPr>
        <w:tc>
          <w:tcPr>
            <w:tcW w:w="0" w:type="auto"/>
            <w:vAlign w:val="bottom"/>
            <w:hideMark/>
          </w:tcPr>
          <w:p w14:paraId="339378B3" w14:textId="77777777" w:rsidR="0061059B" w:rsidRPr="000F1DB4" w:rsidRDefault="0061059B" w:rsidP="00A55EBF">
            <w:r w:rsidRPr="000F1DB4">
              <w:t>Accounting and Management Information Systems</w:t>
            </w:r>
          </w:p>
        </w:tc>
      </w:tr>
      <w:tr w:rsidR="0061059B" w:rsidRPr="000F1DB4" w14:paraId="0145AF0F" w14:textId="77777777" w:rsidTr="00A55EBF">
        <w:trPr>
          <w:trHeight w:val="20"/>
        </w:trPr>
        <w:tc>
          <w:tcPr>
            <w:tcW w:w="0" w:type="auto"/>
            <w:vAlign w:val="bottom"/>
            <w:hideMark/>
          </w:tcPr>
          <w:p w14:paraId="4321C314" w14:textId="77777777" w:rsidR="0061059B" w:rsidRPr="000F1DB4" w:rsidRDefault="0061059B" w:rsidP="00A55EBF">
            <w:r w:rsidRPr="000F1DB4">
              <w:t>Applied Clinical and Preclinical Research</w:t>
            </w:r>
          </w:p>
        </w:tc>
      </w:tr>
      <w:tr w:rsidR="0061059B" w:rsidRPr="000F1DB4" w14:paraId="2BDAF69B" w14:textId="77777777" w:rsidTr="00A55EBF">
        <w:trPr>
          <w:trHeight w:val="20"/>
        </w:trPr>
        <w:tc>
          <w:tcPr>
            <w:tcW w:w="0" w:type="auto"/>
            <w:vAlign w:val="bottom"/>
            <w:hideMark/>
          </w:tcPr>
          <w:p w14:paraId="69598F4A" w14:textId="77777777" w:rsidR="0061059B" w:rsidRPr="000F1DB4" w:rsidRDefault="0061059B" w:rsidP="00A55EBF">
            <w:r w:rsidRPr="000F1DB4">
              <w:t>Agricultural, Environmental &amp; Developmental Economics</w:t>
            </w:r>
          </w:p>
        </w:tc>
      </w:tr>
      <w:tr w:rsidR="0061059B" w:rsidRPr="000F1DB4" w14:paraId="71DFF6C9" w14:textId="77777777" w:rsidTr="00A55EBF">
        <w:trPr>
          <w:trHeight w:val="20"/>
        </w:trPr>
        <w:tc>
          <w:tcPr>
            <w:tcW w:w="0" w:type="auto"/>
            <w:vAlign w:val="bottom"/>
            <w:hideMark/>
          </w:tcPr>
          <w:p w14:paraId="0A336CC2" w14:textId="77777777" w:rsidR="0061059B" w:rsidRPr="000F1DB4" w:rsidRDefault="0061059B" w:rsidP="00A55EBF">
            <w:r w:rsidRPr="000F1DB4">
              <w:t>Agricultural and Extension Education Distance Learning Option</w:t>
            </w:r>
          </w:p>
        </w:tc>
      </w:tr>
      <w:tr w:rsidR="0061059B" w:rsidRPr="000F1DB4" w14:paraId="2A3797D2" w14:textId="77777777" w:rsidTr="00A55EBF">
        <w:trPr>
          <w:trHeight w:val="20"/>
        </w:trPr>
        <w:tc>
          <w:tcPr>
            <w:tcW w:w="0" w:type="auto"/>
            <w:vAlign w:val="bottom"/>
            <w:hideMark/>
          </w:tcPr>
          <w:p w14:paraId="380B7295" w14:textId="77777777" w:rsidR="0061059B" w:rsidRPr="000F1DB4" w:rsidRDefault="0061059B" w:rsidP="00A55EBF">
            <w:r w:rsidRPr="000F1DB4">
              <w:t>Aeronautical and Astronautical Engineering</w:t>
            </w:r>
          </w:p>
        </w:tc>
      </w:tr>
      <w:tr w:rsidR="0061059B" w:rsidRPr="000F1DB4" w14:paraId="642822CF" w14:textId="77777777" w:rsidTr="00A55EBF">
        <w:trPr>
          <w:trHeight w:val="20"/>
        </w:trPr>
        <w:tc>
          <w:tcPr>
            <w:tcW w:w="0" w:type="auto"/>
            <w:vAlign w:val="bottom"/>
            <w:hideMark/>
          </w:tcPr>
          <w:p w14:paraId="31C81707" w14:textId="77777777" w:rsidR="0061059B" w:rsidRPr="000F1DB4" w:rsidRDefault="0061059B" w:rsidP="00A55EBF">
            <w:proofErr w:type="gramStart"/>
            <w:r w:rsidRPr="000F1DB4">
              <w:t>African-American</w:t>
            </w:r>
            <w:proofErr w:type="gramEnd"/>
            <w:r w:rsidRPr="000F1DB4">
              <w:t xml:space="preserve"> and African Studies</w:t>
            </w:r>
          </w:p>
        </w:tc>
      </w:tr>
      <w:tr w:rsidR="0061059B" w:rsidRPr="000F1DB4" w14:paraId="239A796E" w14:textId="77777777" w:rsidTr="00A55EBF">
        <w:trPr>
          <w:trHeight w:val="20"/>
        </w:trPr>
        <w:tc>
          <w:tcPr>
            <w:tcW w:w="0" w:type="auto"/>
            <w:vAlign w:val="bottom"/>
            <w:hideMark/>
          </w:tcPr>
          <w:p w14:paraId="72CC5309" w14:textId="77777777" w:rsidR="0061059B" w:rsidRPr="000F1DB4" w:rsidRDefault="0061059B" w:rsidP="00A55EBF">
            <w:r w:rsidRPr="000F1DB4">
              <w:t>Agricultural and Extension Education</w:t>
            </w:r>
          </w:p>
        </w:tc>
      </w:tr>
      <w:tr w:rsidR="0061059B" w:rsidRPr="000F1DB4" w14:paraId="146BBF07" w14:textId="77777777" w:rsidTr="00A55EBF">
        <w:trPr>
          <w:trHeight w:val="20"/>
        </w:trPr>
        <w:tc>
          <w:tcPr>
            <w:tcW w:w="0" w:type="auto"/>
            <w:vAlign w:val="bottom"/>
            <w:hideMark/>
          </w:tcPr>
          <w:p w14:paraId="78313FDB" w14:textId="77777777" w:rsidR="0061059B" w:rsidRPr="000F1DB4" w:rsidRDefault="0061059B" w:rsidP="00A55EBF">
            <w:r w:rsidRPr="000F1DB4">
              <w:t>Allied Medicine</w:t>
            </w:r>
          </w:p>
        </w:tc>
      </w:tr>
      <w:tr w:rsidR="0061059B" w:rsidRPr="000F1DB4" w14:paraId="13051C01" w14:textId="77777777" w:rsidTr="00A55EBF">
        <w:trPr>
          <w:trHeight w:val="20"/>
        </w:trPr>
        <w:tc>
          <w:tcPr>
            <w:tcW w:w="0" w:type="auto"/>
            <w:vAlign w:val="bottom"/>
            <w:hideMark/>
          </w:tcPr>
          <w:p w14:paraId="048C3CCC" w14:textId="77777777" w:rsidR="0061059B" w:rsidRPr="000F1DB4" w:rsidRDefault="0061059B" w:rsidP="00A55EBF">
            <w:r w:rsidRPr="000F1DB4">
              <w:t>Anatomy</w:t>
            </w:r>
          </w:p>
        </w:tc>
      </w:tr>
      <w:tr w:rsidR="0061059B" w:rsidRPr="000F1DB4" w14:paraId="6FF09872" w14:textId="77777777" w:rsidTr="00A55EBF">
        <w:trPr>
          <w:trHeight w:val="20"/>
        </w:trPr>
        <w:tc>
          <w:tcPr>
            <w:tcW w:w="0" w:type="auto"/>
            <w:vAlign w:val="bottom"/>
            <w:hideMark/>
          </w:tcPr>
          <w:p w14:paraId="46100730" w14:textId="77777777" w:rsidR="0061059B" w:rsidRPr="000F1DB4" w:rsidRDefault="0061059B" w:rsidP="00A55EBF">
            <w:r w:rsidRPr="000F1DB4">
              <w:t>Animal Sciences</w:t>
            </w:r>
          </w:p>
        </w:tc>
      </w:tr>
      <w:tr w:rsidR="0061059B" w:rsidRPr="000F1DB4" w14:paraId="589FF486" w14:textId="77777777" w:rsidTr="00A55EBF">
        <w:trPr>
          <w:trHeight w:val="20"/>
        </w:trPr>
        <w:tc>
          <w:tcPr>
            <w:tcW w:w="0" w:type="auto"/>
            <w:vAlign w:val="bottom"/>
            <w:hideMark/>
          </w:tcPr>
          <w:p w14:paraId="7C154FB6" w14:textId="77777777" w:rsidR="0061059B" w:rsidRPr="000F1DB4" w:rsidRDefault="0061059B" w:rsidP="00A55EBF">
            <w:r w:rsidRPr="000F1DB4">
              <w:t>Anthropology</w:t>
            </w:r>
          </w:p>
        </w:tc>
      </w:tr>
      <w:tr w:rsidR="0061059B" w:rsidRPr="000F1DB4" w14:paraId="13173F21" w14:textId="77777777" w:rsidTr="00A55EBF">
        <w:trPr>
          <w:trHeight w:val="20"/>
        </w:trPr>
        <w:tc>
          <w:tcPr>
            <w:tcW w:w="0" w:type="auto"/>
            <w:vAlign w:val="bottom"/>
            <w:hideMark/>
          </w:tcPr>
          <w:p w14:paraId="0B7498D1" w14:textId="77777777" w:rsidR="0061059B" w:rsidRPr="000F1DB4" w:rsidRDefault="0061059B" w:rsidP="00A55EBF">
            <w:r w:rsidRPr="000F1DB4">
              <w:t>Applied Economics</w:t>
            </w:r>
          </w:p>
        </w:tc>
      </w:tr>
      <w:tr w:rsidR="0061059B" w:rsidRPr="000F1DB4" w14:paraId="3695513B" w14:textId="77777777" w:rsidTr="00A55EBF">
        <w:trPr>
          <w:trHeight w:val="20"/>
        </w:trPr>
        <w:tc>
          <w:tcPr>
            <w:tcW w:w="0" w:type="auto"/>
            <w:vAlign w:val="bottom"/>
            <w:hideMark/>
          </w:tcPr>
          <w:p w14:paraId="7DDD871D" w14:textId="77777777" w:rsidR="0061059B" w:rsidRPr="000F1DB4" w:rsidRDefault="0061059B" w:rsidP="00A55EBF">
            <w:r w:rsidRPr="000F1DB4">
              <w:t>Actuarial and Quantitative Risk Management</w:t>
            </w:r>
          </w:p>
        </w:tc>
      </w:tr>
      <w:tr w:rsidR="0061059B" w:rsidRPr="000F1DB4" w14:paraId="30D53A47" w14:textId="77777777" w:rsidTr="00A55EBF">
        <w:trPr>
          <w:trHeight w:val="20"/>
        </w:trPr>
        <w:tc>
          <w:tcPr>
            <w:tcW w:w="0" w:type="auto"/>
            <w:vAlign w:val="bottom"/>
            <w:hideMark/>
          </w:tcPr>
          <w:p w14:paraId="195A1B47" w14:textId="77777777" w:rsidR="0061059B" w:rsidRPr="000F1DB4" w:rsidRDefault="0061059B" w:rsidP="00A55EBF">
            <w:r w:rsidRPr="000F1DB4">
              <w:t>Architecture</w:t>
            </w:r>
          </w:p>
        </w:tc>
      </w:tr>
      <w:tr w:rsidR="0061059B" w:rsidRPr="000F1DB4" w14:paraId="745BFADB" w14:textId="77777777" w:rsidTr="00A55EBF">
        <w:trPr>
          <w:trHeight w:val="20"/>
        </w:trPr>
        <w:tc>
          <w:tcPr>
            <w:tcW w:w="0" w:type="auto"/>
            <w:vAlign w:val="bottom"/>
            <w:hideMark/>
          </w:tcPr>
          <w:p w14:paraId="7F297434" w14:textId="77777777" w:rsidR="0061059B" w:rsidRPr="000F1DB4" w:rsidRDefault="0061059B" w:rsidP="00A55EBF">
            <w:r w:rsidRPr="000F1DB4">
              <w:t>Art Education</w:t>
            </w:r>
          </w:p>
        </w:tc>
      </w:tr>
      <w:tr w:rsidR="0061059B" w:rsidRPr="000F1DB4" w14:paraId="0D9EEFA1" w14:textId="77777777" w:rsidTr="00A55EBF">
        <w:trPr>
          <w:trHeight w:val="20"/>
        </w:trPr>
        <w:tc>
          <w:tcPr>
            <w:tcW w:w="0" w:type="auto"/>
            <w:vAlign w:val="bottom"/>
            <w:hideMark/>
          </w:tcPr>
          <w:p w14:paraId="07B38917" w14:textId="77777777" w:rsidR="0061059B" w:rsidRPr="000F1DB4" w:rsidRDefault="0061059B" w:rsidP="00A55EBF">
            <w:r w:rsidRPr="000F1DB4">
              <w:t>Art</w:t>
            </w:r>
          </w:p>
        </w:tc>
      </w:tr>
      <w:tr w:rsidR="0061059B" w:rsidRPr="000F1DB4" w14:paraId="4A7FA81D" w14:textId="77777777" w:rsidTr="00A55EBF">
        <w:trPr>
          <w:trHeight w:val="20"/>
        </w:trPr>
        <w:tc>
          <w:tcPr>
            <w:tcW w:w="0" w:type="auto"/>
            <w:vAlign w:val="bottom"/>
            <w:hideMark/>
          </w:tcPr>
          <w:p w14:paraId="255BB6C7" w14:textId="77777777" w:rsidR="0061059B" w:rsidRPr="000F1DB4" w:rsidRDefault="0061059B" w:rsidP="00A55EBF">
            <w:r w:rsidRPr="000F1DB4">
              <w:t>Arts Policy and Administration</w:t>
            </w:r>
          </w:p>
        </w:tc>
      </w:tr>
      <w:tr w:rsidR="0061059B" w:rsidRPr="000F1DB4" w14:paraId="14E39136" w14:textId="77777777" w:rsidTr="00A55EBF">
        <w:trPr>
          <w:trHeight w:val="20"/>
        </w:trPr>
        <w:tc>
          <w:tcPr>
            <w:tcW w:w="0" w:type="auto"/>
            <w:vAlign w:val="bottom"/>
            <w:hideMark/>
          </w:tcPr>
          <w:p w14:paraId="1E6146BD" w14:textId="77777777" w:rsidR="0061059B" w:rsidRPr="000F1DB4" w:rsidRDefault="0061059B" w:rsidP="00A55EBF">
            <w:r w:rsidRPr="000F1DB4">
              <w:t>East Asian Languages and Literatures</w:t>
            </w:r>
          </w:p>
        </w:tc>
      </w:tr>
      <w:tr w:rsidR="0061059B" w:rsidRPr="000F1DB4" w14:paraId="20FE10EF" w14:textId="77777777" w:rsidTr="00A55EBF">
        <w:trPr>
          <w:trHeight w:val="20"/>
        </w:trPr>
        <w:tc>
          <w:tcPr>
            <w:tcW w:w="0" w:type="auto"/>
            <w:vAlign w:val="bottom"/>
            <w:hideMark/>
          </w:tcPr>
          <w:p w14:paraId="79468234" w14:textId="77777777" w:rsidR="0061059B" w:rsidRPr="000F1DB4" w:rsidRDefault="0061059B" w:rsidP="00A55EBF">
            <w:r w:rsidRPr="000F1DB4">
              <w:t>Astronomy</w:t>
            </w:r>
          </w:p>
        </w:tc>
      </w:tr>
      <w:tr w:rsidR="0061059B" w:rsidRPr="000F1DB4" w14:paraId="1B697F51" w14:textId="77777777" w:rsidTr="00A55EBF">
        <w:trPr>
          <w:trHeight w:val="20"/>
        </w:trPr>
        <w:tc>
          <w:tcPr>
            <w:tcW w:w="0" w:type="auto"/>
            <w:vAlign w:val="bottom"/>
            <w:hideMark/>
          </w:tcPr>
          <w:p w14:paraId="4DDC6708" w14:textId="77777777" w:rsidR="0061059B" w:rsidRPr="000F1DB4" w:rsidRDefault="0061059B" w:rsidP="00A55EBF">
            <w:r w:rsidRPr="000F1DB4">
              <w:t>Atmospheric Sciences</w:t>
            </w:r>
          </w:p>
        </w:tc>
      </w:tr>
      <w:tr w:rsidR="0061059B" w:rsidRPr="000F1DB4" w14:paraId="4D545BCC" w14:textId="77777777" w:rsidTr="00A55EBF">
        <w:trPr>
          <w:trHeight w:val="20"/>
        </w:trPr>
        <w:tc>
          <w:tcPr>
            <w:tcW w:w="0" w:type="auto"/>
            <w:vAlign w:val="bottom"/>
            <w:hideMark/>
          </w:tcPr>
          <w:p w14:paraId="3945FEFF" w14:textId="77777777" w:rsidR="0061059B" w:rsidRPr="000F1DB4" w:rsidRDefault="0061059B" w:rsidP="00A55EBF">
            <w:r w:rsidRPr="000F1DB4">
              <w:t>Audiology</w:t>
            </w:r>
          </w:p>
        </w:tc>
      </w:tr>
      <w:tr w:rsidR="0061059B" w:rsidRPr="000F1DB4" w14:paraId="4D71E2E6" w14:textId="77777777" w:rsidTr="00A55EBF">
        <w:trPr>
          <w:trHeight w:val="20"/>
        </w:trPr>
        <w:tc>
          <w:tcPr>
            <w:tcW w:w="0" w:type="auto"/>
            <w:vAlign w:val="bottom"/>
            <w:hideMark/>
          </w:tcPr>
          <w:p w14:paraId="38526ED0" w14:textId="77777777" w:rsidR="0061059B" w:rsidRPr="000F1DB4" w:rsidRDefault="0061059B" w:rsidP="00A55EBF">
            <w:r w:rsidRPr="000F1DB4">
              <w:t>Biochemistry</w:t>
            </w:r>
          </w:p>
        </w:tc>
      </w:tr>
      <w:tr w:rsidR="0061059B" w:rsidRPr="000F1DB4" w14:paraId="03D5B981" w14:textId="77777777" w:rsidTr="00A55EBF">
        <w:trPr>
          <w:trHeight w:val="20"/>
        </w:trPr>
        <w:tc>
          <w:tcPr>
            <w:tcW w:w="0" w:type="auto"/>
            <w:vAlign w:val="bottom"/>
            <w:hideMark/>
          </w:tcPr>
          <w:p w14:paraId="251A7A62" w14:textId="77777777" w:rsidR="0061059B" w:rsidRPr="000F1DB4" w:rsidRDefault="0061059B" w:rsidP="00A55EBF">
            <w:r w:rsidRPr="000F1DB4">
              <w:t>Ohio State University Biochemistry Program</w:t>
            </w:r>
          </w:p>
        </w:tc>
      </w:tr>
      <w:tr w:rsidR="0061059B" w:rsidRPr="000F1DB4" w14:paraId="0775E521" w14:textId="77777777" w:rsidTr="00A55EBF">
        <w:trPr>
          <w:trHeight w:val="20"/>
        </w:trPr>
        <w:tc>
          <w:tcPr>
            <w:tcW w:w="0" w:type="auto"/>
            <w:vAlign w:val="bottom"/>
            <w:hideMark/>
          </w:tcPr>
          <w:p w14:paraId="393A2A4F" w14:textId="77777777" w:rsidR="0061059B" w:rsidRPr="000F1DB4" w:rsidRDefault="0061059B" w:rsidP="00A55EBF">
            <w:r w:rsidRPr="000F1DB4">
              <w:t>Bioethics</w:t>
            </w:r>
          </w:p>
        </w:tc>
      </w:tr>
      <w:tr w:rsidR="0061059B" w:rsidRPr="000F1DB4" w14:paraId="5139D2CC" w14:textId="77777777" w:rsidTr="00A55EBF">
        <w:trPr>
          <w:trHeight w:val="20"/>
        </w:trPr>
        <w:tc>
          <w:tcPr>
            <w:tcW w:w="0" w:type="auto"/>
            <w:vAlign w:val="bottom"/>
            <w:hideMark/>
          </w:tcPr>
          <w:p w14:paraId="50E3E0F4" w14:textId="77777777" w:rsidR="0061059B" w:rsidRPr="000F1DB4" w:rsidRDefault="0061059B" w:rsidP="00A55EBF">
            <w:r w:rsidRPr="000F1DB4">
              <w:t>Biomedical Engineering</w:t>
            </w:r>
          </w:p>
        </w:tc>
      </w:tr>
      <w:tr w:rsidR="0061059B" w:rsidRPr="000F1DB4" w14:paraId="0FFE4051" w14:textId="77777777" w:rsidTr="00A55EBF">
        <w:trPr>
          <w:trHeight w:val="20"/>
        </w:trPr>
        <w:tc>
          <w:tcPr>
            <w:tcW w:w="0" w:type="auto"/>
            <w:vAlign w:val="bottom"/>
            <w:hideMark/>
          </w:tcPr>
          <w:p w14:paraId="3258B400" w14:textId="77777777" w:rsidR="0061059B" w:rsidRPr="000F1DB4" w:rsidRDefault="0061059B" w:rsidP="00A55EBF">
            <w:r w:rsidRPr="000F1DB4">
              <w:t>Biophysics</w:t>
            </w:r>
          </w:p>
        </w:tc>
      </w:tr>
      <w:tr w:rsidR="0061059B" w:rsidRPr="000F1DB4" w14:paraId="25977C14" w14:textId="77777777" w:rsidTr="00A55EBF">
        <w:trPr>
          <w:trHeight w:val="20"/>
        </w:trPr>
        <w:tc>
          <w:tcPr>
            <w:tcW w:w="0" w:type="auto"/>
            <w:vAlign w:val="bottom"/>
            <w:hideMark/>
          </w:tcPr>
          <w:p w14:paraId="27F60E83" w14:textId="77777777" w:rsidR="0061059B" w:rsidRPr="000F1DB4" w:rsidRDefault="0061059B" w:rsidP="00A55EBF">
            <w:r w:rsidRPr="000F1DB4">
              <w:t>Biostatistics</w:t>
            </w:r>
          </w:p>
        </w:tc>
      </w:tr>
      <w:tr w:rsidR="0061059B" w:rsidRPr="000F1DB4" w14:paraId="22E20F67" w14:textId="77777777" w:rsidTr="00A55EBF">
        <w:trPr>
          <w:trHeight w:val="20"/>
        </w:trPr>
        <w:tc>
          <w:tcPr>
            <w:tcW w:w="0" w:type="auto"/>
            <w:vAlign w:val="bottom"/>
            <w:hideMark/>
          </w:tcPr>
          <w:p w14:paraId="3F7FBF7E" w14:textId="77777777" w:rsidR="0061059B" w:rsidRPr="000F1DB4" w:rsidRDefault="0061059B" w:rsidP="00A55EBF">
            <w:r w:rsidRPr="000F1DB4">
              <w:t>Business Administration</w:t>
            </w:r>
          </w:p>
        </w:tc>
      </w:tr>
      <w:tr w:rsidR="0061059B" w:rsidRPr="000F1DB4" w14:paraId="20458757" w14:textId="77777777" w:rsidTr="00A55EBF">
        <w:trPr>
          <w:trHeight w:val="20"/>
        </w:trPr>
        <w:tc>
          <w:tcPr>
            <w:tcW w:w="0" w:type="auto"/>
            <w:vAlign w:val="bottom"/>
            <w:hideMark/>
          </w:tcPr>
          <w:p w14:paraId="5575B8F6" w14:textId="77777777" w:rsidR="0061059B" w:rsidRPr="000F1DB4" w:rsidRDefault="0061059B" w:rsidP="00A55EBF">
            <w:r w:rsidRPr="000F1DB4">
              <w:t>Business Logistics Engineering</w:t>
            </w:r>
          </w:p>
        </w:tc>
      </w:tr>
      <w:tr w:rsidR="0061059B" w:rsidRPr="000F1DB4" w14:paraId="2DD5AFF8" w14:textId="77777777" w:rsidTr="00A55EBF">
        <w:trPr>
          <w:trHeight w:val="20"/>
        </w:trPr>
        <w:tc>
          <w:tcPr>
            <w:tcW w:w="0" w:type="auto"/>
            <w:vAlign w:val="bottom"/>
            <w:hideMark/>
          </w:tcPr>
          <w:p w14:paraId="2665E382" w14:textId="77777777" w:rsidR="0061059B" w:rsidRPr="000F1DB4" w:rsidRDefault="0061059B" w:rsidP="00A55EBF">
            <w:r w:rsidRPr="000F1DB4">
              <w:t>Chemical Engineering</w:t>
            </w:r>
          </w:p>
        </w:tc>
      </w:tr>
      <w:tr w:rsidR="0061059B" w:rsidRPr="000F1DB4" w14:paraId="36E43639" w14:textId="77777777" w:rsidTr="00A55EBF">
        <w:trPr>
          <w:trHeight w:val="20"/>
        </w:trPr>
        <w:tc>
          <w:tcPr>
            <w:tcW w:w="0" w:type="auto"/>
            <w:vAlign w:val="bottom"/>
            <w:hideMark/>
          </w:tcPr>
          <w:p w14:paraId="79CC8A57" w14:textId="77777777" w:rsidR="0061059B" w:rsidRPr="000F1DB4" w:rsidRDefault="0061059B" w:rsidP="00A55EBF">
            <w:r w:rsidRPr="000F1DB4">
              <w:t>Chemistry</w:t>
            </w:r>
          </w:p>
        </w:tc>
      </w:tr>
      <w:tr w:rsidR="0061059B" w:rsidRPr="000F1DB4" w14:paraId="7E0503F1" w14:textId="77777777" w:rsidTr="00A55EBF">
        <w:trPr>
          <w:trHeight w:val="20"/>
        </w:trPr>
        <w:tc>
          <w:tcPr>
            <w:tcW w:w="0" w:type="auto"/>
            <w:vAlign w:val="bottom"/>
            <w:hideMark/>
          </w:tcPr>
          <w:p w14:paraId="6C01040B" w14:textId="77777777" w:rsidR="0061059B" w:rsidRPr="000F1DB4" w:rsidRDefault="0061059B" w:rsidP="00A55EBF">
            <w:r w:rsidRPr="000F1DB4">
              <w:t>Chemical Physics</w:t>
            </w:r>
          </w:p>
        </w:tc>
      </w:tr>
      <w:tr w:rsidR="0061059B" w:rsidRPr="000F1DB4" w14:paraId="278FAC35" w14:textId="77777777" w:rsidTr="00A55EBF">
        <w:trPr>
          <w:trHeight w:val="20"/>
        </w:trPr>
        <w:tc>
          <w:tcPr>
            <w:tcW w:w="0" w:type="auto"/>
            <w:vAlign w:val="bottom"/>
            <w:hideMark/>
          </w:tcPr>
          <w:p w14:paraId="21752EC3" w14:textId="77777777" w:rsidR="0061059B" w:rsidRPr="000F1DB4" w:rsidRDefault="0061059B" w:rsidP="00A55EBF">
            <w:r w:rsidRPr="000F1DB4">
              <w:t>Civil Engineering</w:t>
            </w:r>
          </w:p>
        </w:tc>
      </w:tr>
      <w:tr w:rsidR="0061059B" w:rsidRPr="000F1DB4" w14:paraId="7C2E6509" w14:textId="77777777" w:rsidTr="00A55EBF">
        <w:trPr>
          <w:trHeight w:val="20"/>
        </w:trPr>
        <w:tc>
          <w:tcPr>
            <w:tcW w:w="0" w:type="auto"/>
            <w:vAlign w:val="bottom"/>
            <w:hideMark/>
          </w:tcPr>
          <w:p w14:paraId="4DCE3E07" w14:textId="77777777" w:rsidR="0061059B" w:rsidRPr="000F1DB4" w:rsidRDefault="0061059B" w:rsidP="00A55EBF">
            <w:r w:rsidRPr="000F1DB4">
              <w:t>Communication</w:t>
            </w:r>
          </w:p>
        </w:tc>
      </w:tr>
      <w:tr w:rsidR="0061059B" w:rsidRPr="000F1DB4" w14:paraId="2C757689" w14:textId="77777777" w:rsidTr="00A55EBF">
        <w:trPr>
          <w:trHeight w:val="20"/>
        </w:trPr>
        <w:tc>
          <w:tcPr>
            <w:tcW w:w="0" w:type="auto"/>
            <w:vAlign w:val="bottom"/>
            <w:hideMark/>
          </w:tcPr>
          <w:p w14:paraId="1AE709F3" w14:textId="77777777" w:rsidR="0061059B" w:rsidRPr="000F1DB4" w:rsidRDefault="0061059B" w:rsidP="00A55EBF">
            <w:r w:rsidRPr="000F1DB4">
              <w:lastRenderedPageBreak/>
              <w:t>Comparative Studies</w:t>
            </w:r>
          </w:p>
        </w:tc>
      </w:tr>
      <w:tr w:rsidR="0061059B" w:rsidRPr="000F1DB4" w14:paraId="1383C68C" w14:textId="77777777" w:rsidTr="00A55EBF">
        <w:trPr>
          <w:trHeight w:val="20"/>
        </w:trPr>
        <w:tc>
          <w:tcPr>
            <w:tcW w:w="0" w:type="auto"/>
            <w:vAlign w:val="bottom"/>
            <w:hideMark/>
          </w:tcPr>
          <w:p w14:paraId="315135A5" w14:textId="77777777" w:rsidR="0061059B" w:rsidRPr="000F1DB4" w:rsidRDefault="0061059B" w:rsidP="00A55EBF">
            <w:r w:rsidRPr="000F1DB4">
              <w:t>Consumer Sciences</w:t>
            </w:r>
          </w:p>
        </w:tc>
      </w:tr>
      <w:tr w:rsidR="0061059B" w:rsidRPr="000F1DB4" w14:paraId="4D63AEAE" w14:textId="77777777" w:rsidTr="00A55EBF">
        <w:trPr>
          <w:trHeight w:val="20"/>
        </w:trPr>
        <w:tc>
          <w:tcPr>
            <w:tcW w:w="0" w:type="auto"/>
            <w:vAlign w:val="bottom"/>
            <w:hideMark/>
          </w:tcPr>
          <w:p w14:paraId="4164A6E6" w14:textId="77777777" w:rsidR="0061059B" w:rsidRPr="000F1DB4" w:rsidRDefault="0061059B" w:rsidP="00A55EBF">
            <w:r w:rsidRPr="000F1DB4">
              <w:t>City and Regional Planning</w:t>
            </w:r>
          </w:p>
        </w:tc>
      </w:tr>
      <w:tr w:rsidR="0061059B" w:rsidRPr="000F1DB4" w14:paraId="6B31A5DE" w14:textId="77777777" w:rsidTr="00A55EBF">
        <w:trPr>
          <w:trHeight w:val="20"/>
        </w:trPr>
        <w:tc>
          <w:tcPr>
            <w:tcW w:w="0" w:type="auto"/>
            <w:vAlign w:val="bottom"/>
            <w:hideMark/>
          </w:tcPr>
          <w:p w14:paraId="04311CFC" w14:textId="77777777" w:rsidR="0061059B" w:rsidRPr="000F1DB4" w:rsidRDefault="0061059B" w:rsidP="00A55EBF">
            <w:r w:rsidRPr="000F1DB4">
              <w:t>Computer Science and Engineering</w:t>
            </w:r>
          </w:p>
        </w:tc>
      </w:tr>
      <w:tr w:rsidR="0061059B" w:rsidRPr="000F1DB4" w14:paraId="4316B26E" w14:textId="77777777" w:rsidTr="00A55EBF">
        <w:trPr>
          <w:trHeight w:val="20"/>
        </w:trPr>
        <w:tc>
          <w:tcPr>
            <w:tcW w:w="0" w:type="auto"/>
            <w:vAlign w:val="bottom"/>
            <w:hideMark/>
          </w:tcPr>
          <w:p w14:paraId="6AB529EF" w14:textId="77777777" w:rsidR="0061059B" w:rsidRPr="000F1DB4" w:rsidRDefault="0061059B" w:rsidP="00A55EBF">
            <w:r w:rsidRPr="000F1DB4">
              <w:t>Comparative and Veterinary Medicine</w:t>
            </w:r>
          </w:p>
        </w:tc>
      </w:tr>
      <w:tr w:rsidR="0061059B" w:rsidRPr="000F1DB4" w14:paraId="0C11C89F" w14:textId="77777777" w:rsidTr="00A55EBF">
        <w:trPr>
          <w:trHeight w:val="20"/>
        </w:trPr>
        <w:tc>
          <w:tcPr>
            <w:tcW w:w="0" w:type="auto"/>
            <w:vAlign w:val="bottom"/>
            <w:hideMark/>
          </w:tcPr>
          <w:p w14:paraId="58C8026C" w14:textId="77777777" w:rsidR="0061059B" w:rsidRPr="000F1DB4" w:rsidRDefault="0061059B" w:rsidP="00A55EBF">
            <w:r w:rsidRPr="000F1DB4">
              <w:t>Dance</w:t>
            </w:r>
          </w:p>
        </w:tc>
      </w:tr>
      <w:tr w:rsidR="0061059B" w:rsidRPr="000F1DB4" w14:paraId="375359B4" w14:textId="77777777" w:rsidTr="00A55EBF">
        <w:trPr>
          <w:trHeight w:val="20"/>
        </w:trPr>
        <w:tc>
          <w:tcPr>
            <w:tcW w:w="0" w:type="auto"/>
            <w:vAlign w:val="bottom"/>
            <w:hideMark/>
          </w:tcPr>
          <w:p w14:paraId="214A3802" w14:textId="77777777" w:rsidR="0061059B" w:rsidRPr="000F1DB4" w:rsidRDefault="0061059B" w:rsidP="00A55EBF">
            <w:r w:rsidRPr="000F1DB4">
              <w:t>Dentistry</w:t>
            </w:r>
          </w:p>
        </w:tc>
      </w:tr>
      <w:tr w:rsidR="0061059B" w:rsidRPr="000F1DB4" w14:paraId="3EAF7784" w14:textId="77777777" w:rsidTr="00A55EBF">
        <w:trPr>
          <w:trHeight w:val="20"/>
        </w:trPr>
        <w:tc>
          <w:tcPr>
            <w:tcW w:w="0" w:type="auto"/>
            <w:vAlign w:val="bottom"/>
            <w:hideMark/>
          </w:tcPr>
          <w:p w14:paraId="13A511FB" w14:textId="77777777" w:rsidR="0061059B" w:rsidRPr="000F1DB4" w:rsidRDefault="0061059B" w:rsidP="00A55EBF">
            <w:r w:rsidRPr="000F1DB4">
              <w:t>Design</w:t>
            </w:r>
          </w:p>
        </w:tc>
      </w:tr>
      <w:tr w:rsidR="0061059B" w:rsidRPr="000F1DB4" w14:paraId="58ED1088" w14:textId="77777777" w:rsidTr="00A55EBF">
        <w:trPr>
          <w:trHeight w:val="20"/>
        </w:trPr>
        <w:tc>
          <w:tcPr>
            <w:tcW w:w="0" w:type="auto"/>
            <w:vAlign w:val="bottom"/>
            <w:hideMark/>
          </w:tcPr>
          <w:p w14:paraId="6C88D8AB" w14:textId="77777777" w:rsidR="0061059B" w:rsidRPr="000F1DB4" w:rsidRDefault="0061059B" w:rsidP="00A55EBF">
            <w:r w:rsidRPr="000F1DB4">
              <w:t>Master of Dental Hygiene</w:t>
            </w:r>
          </w:p>
        </w:tc>
      </w:tr>
      <w:tr w:rsidR="0061059B" w:rsidRPr="000F1DB4" w14:paraId="2B46C849" w14:textId="77777777" w:rsidTr="00A55EBF">
        <w:trPr>
          <w:trHeight w:val="20"/>
        </w:trPr>
        <w:tc>
          <w:tcPr>
            <w:tcW w:w="0" w:type="auto"/>
            <w:vAlign w:val="bottom"/>
            <w:hideMark/>
          </w:tcPr>
          <w:p w14:paraId="19A0075A" w14:textId="77777777" w:rsidR="0061059B" w:rsidRPr="000F1DB4" w:rsidRDefault="0061059B" w:rsidP="00A55EBF">
            <w:r w:rsidRPr="000F1DB4">
              <w:t>Dance Studies</w:t>
            </w:r>
          </w:p>
        </w:tc>
      </w:tr>
      <w:tr w:rsidR="0061059B" w:rsidRPr="000F1DB4" w14:paraId="6C836149" w14:textId="77777777" w:rsidTr="00A55EBF">
        <w:trPr>
          <w:trHeight w:val="20"/>
        </w:trPr>
        <w:tc>
          <w:tcPr>
            <w:tcW w:w="0" w:type="auto"/>
            <w:vAlign w:val="bottom"/>
            <w:hideMark/>
          </w:tcPr>
          <w:p w14:paraId="557E6206" w14:textId="77777777" w:rsidR="0061059B" w:rsidRPr="000F1DB4" w:rsidRDefault="0061059B" w:rsidP="00A55EBF">
            <w:r w:rsidRPr="000F1DB4">
              <w:t>Earth Sciences</w:t>
            </w:r>
          </w:p>
        </w:tc>
      </w:tr>
      <w:tr w:rsidR="0061059B" w:rsidRPr="000F1DB4" w14:paraId="0DD50B46" w14:textId="77777777" w:rsidTr="00A55EBF">
        <w:trPr>
          <w:trHeight w:val="20"/>
        </w:trPr>
        <w:tc>
          <w:tcPr>
            <w:tcW w:w="0" w:type="auto"/>
            <w:vAlign w:val="bottom"/>
            <w:hideMark/>
          </w:tcPr>
          <w:p w14:paraId="073816F3" w14:textId="77777777" w:rsidR="0061059B" w:rsidRPr="000F1DB4" w:rsidRDefault="0061059B" w:rsidP="00A55EBF">
            <w:r w:rsidRPr="000F1DB4">
              <w:t xml:space="preserve">East Asian Studies </w:t>
            </w:r>
          </w:p>
        </w:tc>
      </w:tr>
      <w:tr w:rsidR="0061059B" w:rsidRPr="000F1DB4" w14:paraId="3D20D477" w14:textId="77777777" w:rsidTr="00A55EBF">
        <w:trPr>
          <w:trHeight w:val="20"/>
        </w:trPr>
        <w:tc>
          <w:tcPr>
            <w:tcW w:w="0" w:type="auto"/>
            <w:vAlign w:val="bottom"/>
            <w:hideMark/>
          </w:tcPr>
          <w:p w14:paraId="411E293D" w14:textId="77777777" w:rsidR="0061059B" w:rsidRPr="000F1DB4" w:rsidRDefault="0061059B" w:rsidP="00A55EBF">
            <w:r w:rsidRPr="000F1DB4">
              <w:t>Electrical and Computer Engineering</w:t>
            </w:r>
          </w:p>
        </w:tc>
      </w:tr>
      <w:tr w:rsidR="0061059B" w:rsidRPr="000F1DB4" w14:paraId="67E18915" w14:textId="77777777" w:rsidTr="00A55EBF">
        <w:trPr>
          <w:trHeight w:val="20"/>
        </w:trPr>
        <w:tc>
          <w:tcPr>
            <w:tcW w:w="0" w:type="auto"/>
            <w:vAlign w:val="bottom"/>
            <w:hideMark/>
          </w:tcPr>
          <w:p w14:paraId="2F83A1C3" w14:textId="77777777" w:rsidR="0061059B" w:rsidRPr="000F1DB4" w:rsidRDefault="0061059B" w:rsidP="00A55EBF">
            <w:r w:rsidRPr="000F1DB4">
              <w:t>Economics</w:t>
            </w:r>
          </w:p>
        </w:tc>
      </w:tr>
      <w:tr w:rsidR="0061059B" w:rsidRPr="000F1DB4" w14:paraId="1D9F6C1D" w14:textId="77777777" w:rsidTr="00A55EBF">
        <w:trPr>
          <w:trHeight w:val="20"/>
        </w:trPr>
        <w:tc>
          <w:tcPr>
            <w:tcW w:w="0" w:type="auto"/>
            <w:vAlign w:val="bottom"/>
            <w:hideMark/>
          </w:tcPr>
          <w:p w14:paraId="5254E343" w14:textId="77777777" w:rsidR="0061059B" w:rsidRPr="000F1DB4" w:rsidRDefault="0061059B" w:rsidP="00A55EBF">
            <w:r w:rsidRPr="000F1DB4">
              <w:t>Educational Studies</w:t>
            </w:r>
          </w:p>
        </w:tc>
      </w:tr>
      <w:tr w:rsidR="0061059B" w:rsidRPr="000F1DB4" w14:paraId="05BF9549" w14:textId="77777777" w:rsidTr="00A55EBF">
        <w:trPr>
          <w:trHeight w:val="20"/>
        </w:trPr>
        <w:tc>
          <w:tcPr>
            <w:tcW w:w="0" w:type="auto"/>
            <w:vAlign w:val="bottom"/>
            <w:hideMark/>
          </w:tcPr>
          <w:p w14:paraId="08036829" w14:textId="77777777" w:rsidR="0061059B" w:rsidRPr="000F1DB4" w:rsidRDefault="0061059B" w:rsidP="00A55EBF">
            <w:proofErr w:type="spellStart"/>
            <w:r w:rsidRPr="000F1DB4">
              <w:t>Education:Physical</w:t>
            </w:r>
            <w:proofErr w:type="spellEnd"/>
            <w:r w:rsidRPr="000F1DB4">
              <w:t xml:space="preserve"> Activity and Education Services</w:t>
            </w:r>
          </w:p>
        </w:tc>
      </w:tr>
      <w:tr w:rsidR="0061059B" w:rsidRPr="000F1DB4" w14:paraId="13DB62A6" w14:textId="77777777" w:rsidTr="00A55EBF">
        <w:trPr>
          <w:trHeight w:val="20"/>
        </w:trPr>
        <w:tc>
          <w:tcPr>
            <w:tcW w:w="0" w:type="auto"/>
            <w:vAlign w:val="bottom"/>
            <w:hideMark/>
          </w:tcPr>
          <w:p w14:paraId="21CEC153" w14:textId="77777777" w:rsidR="0061059B" w:rsidRPr="000F1DB4" w:rsidRDefault="0061059B" w:rsidP="00A55EBF">
            <w:proofErr w:type="spellStart"/>
            <w:r w:rsidRPr="000F1DB4">
              <w:t>Education:Educational</w:t>
            </w:r>
            <w:proofErr w:type="spellEnd"/>
            <w:r w:rsidRPr="000F1DB4">
              <w:t xml:space="preserve"> Policy and Leadership</w:t>
            </w:r>
          </w:p>
        </w:tc>
      </w:tr>
      <w:tr w:rsidR="0061059B" w:rsidRPr="000F1DB4" w14:paraId="39AFF2A5" w14:textId="77777777" w:rsidTr="00A55EBF">
        <w:trPr>
          <w:trHeight w:val="20"/>
        </w:trPr>
        <w:tc>
          <w:tcPr>
            <w:tcW w:w="0" w:type="auto"/>
            <w:vAlign w:val="bottom"/>
            <w:hideMark/>
          </w:tcPr>
          <w:p w14:paraId="62643772" w14:textId="77777777" w:rsidR="0061059B" w:rsidRPr="000F1DB4" w:rsidRDefault="0061059B" w:rsidP="00A55EBF">
            <w:proofErr w:type="spellStart"/>
            <w:r w:rsidRPr="000F1DB4">
              <w:t>Education:Teaching</w:t>
            </w:r>
            <w:proofErr w:type="spellEnd"/>
            <w:r w:rsidRPr="000F1DB4">
              <w:t xml:space="preserve"> and Learning</w:t>
            </w:r>
          </w:p>
        </w:tc>
      </w:tr>
      <w:tr w:rsidR="0061059B" w:rsidRPr="000F1DB4" w14:paraId="4B32CAAA" w14:textId="77777777" w:rsidTr="00A55EBF">
        <w:trPr>
          <w:trHeight w:val="20"/>
        </w:trPr>
        <w:tc>
          <w:tcPr>
            <w:tcW w:w="0" w:type="auto"/>
            <w:vAlign w:val="bottom"/>
            <w:hideMark/>
          </w:tcPr>
          <w:p w14:paraId="2DFC82CD" w14:textId="77777777" w:rsidR="0061059B" w:rsidRPr="000F1DB4" w:rsidRDefault="0061059B" w:rsidP="00A55EBF">
            <w:r w:rsidRPr="000F1DB4">
              <w:t>Evolution, Ecology &amp; Organismal Biology</w:t>
            </w:r>
          </w:p>
        </w:tc>
      </w:tr>
      <w:tr w:rsidR="0061059B" w:rsidRPr="000F1DB4" w14:paraId="6730EE17" w14:textId="77777777" w:rsidTr="00A55EBF">
        <w:trPr>
          <w:trHeight w:val="20"/>
        </w:trPr>
        <w:tc>
          <w:tcPr>
            <w:tcW w:w="0" w:type="auto"/>
            <w:vAlign w:val="bottom"/>
            <w:hideMark/>
          </w:tcPr>
          <w:p w14:paraId="7695AD94" w14:textId="77777777" w:rsidR="0061059B" w:rsidRPr="000F1DB4" w:rsidRDefault="0061059B" w:rsidP="00A55EBF">
            <w:r w:rsidRPr="000F1DB4">
              <w:t>English</w:t>
            </w:r>
          </w:p>
        </w:tc>
      </w:tr>
      <w:tr w:rsidR="0061059B" w:rsidRPr="000F1DB4" w14:paraId="1531A9C4" w14:textId="77777777" w:rsidTr="00A55EBF">
        <w:trPr>
          <w:trHeight w:val="20"/>
        </w:trPr>
        <w:tc>
          <w:tcPr>
            <w:tcW w:w="0" w:type="auto"/>
            <w:vAlign w:val="bottom"/>
            <w:hideMark/>
          </w:tcPr>
          <w:p w14:paraId="5B2AD4C6" w14:textId="77777777" w:rsidR="0061059B" w:rsidRPr="000F1DB4" w:rsidRDefault="0061059B" w:rsidP="00A55EBF">
            <w:r w:rsidRPr="000F1DB4">
              <w:t>Entomology</w:t>
            </w:r>
          </w:p>
        </w:tc>
      </w:tr>
      <w:tr w:rsidR="0061059B" w:rsidRPr="000F1DB4" w14:paraId="1EDDC8DD" w14:textId="77777777" w:rsidTr="00A55EBF">
        <w:trPr>
          <w:trHeight w:val="20"/>
        </w:trPr>
        <w:tc>
          <w:tcPr>
            <w:tcW w:w="0" w:type="auto"/>
            <w:vAlign w:val="bottom"/>
            <w:hideMark/>
          </w:tcPr>
          <w:p w14:paraId="2D4A8504" w14:textId="77777777" w:rsidR="0061059B" w:rsidRPr="000F1DB4" w:rsidRDefault="0061059B" w:rsidP="00A55EBF">
            <w:r w:rsidRPr="000F1DB4">
              <w:t>Environment and Natural Resources</w:t>
            </w:r>
          </w:p>
        </w:tc>
      </w:tr>
      <w:tr w:rsidR="0061059B" w:rsidRPr="000F1DB4" w14:paraId="7D9B4616" w14:textId="77777777" w:rsidTr="00A55EBF">
        <w:trPr>
          <w:trHeight w:val="20"/>
        </w:trPr>
        <w:tc>
          <w:tcPr>
            <w:tcW w:w="0" w:type="auto"/>
            <w:vAlign w:val="bottom"/>
            <w:hideMark/>
          </w:tcPr>
          <w:p w14:paraId="3D6F9B08" w14:textId="77777777" w:rsidR="0061059B" w:rsidRPr="000F1DB4" w:rsidRDefault="0061059B" w:rsidP="00A55EBF">
            <w:r w:rsidRPr="000F1DB4">
              <w:t>Environmental Science</w:t>
            </w:r>
          </w:p>
        </w:tc>
      </w:tr>
      <w:tr w:rsidR="0061059B" w:rsidRPr="000F1DB4" w14:paraId="588F0E83" w14:textId="77777777" w:rsidTr="00A55EBF">
        <w:trPr>
          <w:trHeight w:val="20"/>
        </w:trPr>
        <w:tc>
          <w:tcPr>
            <w:tcW w:w="0" w:type="auto"/>
            <w:vAlign w:val="bottom"/>
            <w:hideMark/>
          </w:tcPr>
          <w:p w14:paraId="48DCC56F" w14:textId="77777777" w:rsidR="0061059B" w:rsidRPr="000F1DB4" w:rsidRDefault="0061059B" w:rsidP="00A55EBF">
            <w:r w:rsidRPr="000F1DB4">
              <w:t>Food, Agricultural &amp; Biological Engineering</w:t>
            </w:r>
          </w:p>
        </w:tc>
      </w:tr>
      <w:tr w:rsidR="0061059B" w:rsidRPr="000F1DB4" w14:paraId="602756E1" w14:textId="77777777" w:rsidTr="00A55EBF">
        <w:trPr>
          <w:trHeight w:val="20"/>
        </w:trPr>
        <w:tc>
          <w:tcPr>
            <w:tcW w:w="0" w:type="auto"/>
            <w:vAlign w:val="bottom"/>
            <w:hideMark/>
          </w:tcPr>
          <w:p w14:paraId="032C939B" w14:textId="77777777" w:rsidR="0061059B" w:rsidRPr="000F1DB4" w:rsidRDefault="0061059B" w:rsidP="00A55EBF">
            <w:r w:rsidRPr="000F1DB4">
              <w:t>Family &amp; Consumer Sciences Education</w:t>
            </w:r>
          </w:p>
        </w:tc>
      </w:tr>
      <w:tr w:rsidR="0061059B" w:rsidRPr="000F1DB4" w14:paraId="1CF92FA2" w14:textId="77777777" w:rsidTr="00A55EBF">
        <w:trPr>
          <w:trHeight w:val="20"/>
        </w:trPr>
        <w:tc>
          <w:tcPr>
            <w:tcW w:w="0" w:type="auto"/>
            <w:vAlign w:val="bottom"/>
            <w:hideMark/>
          </w:tcPr>
          <w:p w14:paraId="603CF112" w14:textId="77777777" w:rsidR="0061059B" w:rsidRPr="000F1DB4" w:rsidRDefault="0061059B" w:rsidP="00A55EBF">
            <w:r w:rsidRPr="000F1DB4">
              <w:t>Food Science and Technology</w:t>
            </w:r>
          </w:p>
        </w:tc>
      </w:tr>
      <w:tr w:rsidR="0061059B" w:rsidRPr="000F1DB4" w14:paraId="4135F090" w14:textId="77777777" w:rsidTr="00A55EBF">
        <w:trPr>
          <w:trHeight w:val="20"/>
        </w:trPr>
        <w:tc>
          <w:tcPr>
            <w:tcW w:w="0" w:type="auto"/>
            <w:vAlign w:val="bottom"/>
            <w:hideMark/>
          </w:tcPr>
          <w:p w14:paraId="1EA52981" w14:textId="77777777" w:rsidR="0061059B" w:rsidRPr="000F1DB4" w:rsidRDefault="0061059B" w:rsidP="00A55EBF">
            <w:r w:rsidRPr="000F1DB4">
              <w:t>Film Studies</w:t>
            </w:r>
          </w:p>
        </w:tc>
      </w:tr>
      <w:tr w:rsidR="0061059B" w:rsidRPr="000F1DB4" w14:paraId="2621EA7C" w14:textId="77777777" w:rsidTr="00A55EBF">
        <w:trPr>
          <w:trHeight w:val="20"/>
        </w:trPr>
        <w:tc>
          <w:tcPr>
            <w:tcW w:w="0" w:type="auto"/>
            <w:vAlign w:val="bottom"/>
            <w:hideMark/>
          </w:tcPr>
          <w:p w14:paraId="4D5A8EB7" w14:textId="77777777" w:rsidR="0061059B" w:rsidRPr="000F1DB4" w:rsidRDefault="0061059B" w:rsidP="00A55EBF">
            <w:r w:rsidRPr="000F1DB4">
              <w:t>Family Resource Management</w:t>
            </w:r>
          </w:p>
        </w:tc>
      </w:tr>
      <w:tr w:rsidR="0061059B" w:rsidRPr="000F1DB4" w14:paraId="2B3D4098" w14:textId="77777777" w:rsidTr="00A55EBF">
        <w:trPr>
          <w:trHeight w:val="20"/>
        </w:trPr>
        <w:tc>
          <w:tcPr>
            <w:tcW w:w="0" w:type="auto"/>
            <w:vAlign w:val="bottom"/>
            <w:hideMark/>
          </w:tcPr>
          <w:p w14:paraId="7E2D4F04" w14:textId="77777777" w:rsidR="0061059B" w:rsidRPr="000F1DB4" w:rsidRDefault="0061059B" w:rsidP="00A55EBF">
            <w:r w:rsidRPr="000F1DB4">
              <w:t>French &amp; Italian</w:t>
            </w:r>
          </w:p>
        </w:tc>
      </w:tr>
      <w:tr w:rsidR="0061059B" w:rsidRPr="000F1DB4" w14:paraId="29A2EC20" w14:textId="77777777" w:rsidTr="00A55EBF">
        <w:trPr>
          <w:trHeight w:val="20"/>
        </w:trPr>
        <w:tc>
          <w:tcPr>
            <w:tcW w:w="0" w:type="auto"/>
            <w:vAlign w:val="bottom"/>
            <w:hideMark/>
          </w:tcPr>
          <w:p w14:paraId="67E3CFAC" w14:textId="77777777" w:rsidR="0061059B" w:rsidRPr="000F1DB4" w:rsidRDefault="0061059B" w:rsidP="00A55EBF">
            <w:r w:rsidRPr="000F1DB4">
              <w:t>Master of Global Engineering Leadership</w:t>
            </w:r>
          </w:p>
        </w:tc>
      </w:tr>
      <w:tr w:rsidR="0061059B" w:rsidRPr="000F1DB4" w14:paraId="1BA8A9DB" w14:textId="77777777" w:rsidTr="00A55EBF">
        <w:trPr>
          <w:trHeight w:val="20"/>
        </w:trPr>
        <w:tc>
          <w:tcPr>
            <w:tcW w:w="0" w:type="auto"/>
            <w:vAlign w:val="bottom"/>
            <w:hideMark/>
          </w:tcPr>
          <w:p w14:paraId="6A495E04" w14:textId="77777777" w:rsidR="0061059B" w:rsidRPr="000F1DB4" w:rsidRDefault="0061059B" w:rsidP="00A55EBF">
            <w:r w:rsidRPr="000F1DB4">
              <w:t>Genetic Counseling</w:t>
            </w:r>
          </w:p>
        </w:tc>
      </w:tr>
      <w:tr w:rsidR="0061059B" w:rsidRPr="000F1DB4" w14:paraId="0F1FB19A" w14:textId="77777777" w:rsidTr="00A55EBF">
        <w:trPr>
          <w:trHeight w:val="20"/>
        </w:trPr>
        <w:tc>
          <w:tcPr>
            <w:tcW w:w="0" w:type="auto"/>
            <w:vAlign w:val="bottom"/>
            <w:hideMark/>
          </w:tcPr>
          <w:p w14:paraId="3088E757" w14:textId="77777777" w:rsidR="0061059B" w:rsidRPr="000F1DB4" w:rsidRDefault="0061059B" w:rsidP="00A55EBF">
            <w:r w:rsidRPr="000F1DB4">
              <w:t>Geodetic Science</w:t>
            </w:r>
          </w:p>
        </w:tc>
      </w:tr>
      <w:tr w:rsidR="0061059B" w:rsidRPr="000F1DB4" w14:paraId="1A608E7B" w14:textId="77777777" w:rsidTr="00A55EBF">
        <w:trPr>
          <w:trHeight w:val="20"/>
        </w:trPr>
        <w:tc>
          <w:tcPr>
            <w:tcW w:w="0" w:type="auto"/>
            <w:vAlign w:val="bottom"/>
            <w:hideMark/>
          </w:tcPr>
          <w:p w14:paraId="4DED0EE0" w14:textId="77777777" w:rsidR="0061059B" w:rsidRPr="000F1DB4" w:rsidRDefault="0061059B" w:rsidP="00A55EBF">
            <w:r w:rsidRPr="000F1DB4">
              <w:t>Geography</w:t>
            </w:r>
          </w:p>
        </w:tc>
      </w:tr>
      <w:tr w:rsidR="0061059B" w:rsidRPr="000F1DB4" w14:paraId="04B7D2B5" w14:textId="77777777" w:rsidTr="00A55EBF">
        <w:trPr>
          <w:trHeight w:val="20"/>
        </w:trPr>
        <w:tc>
          <w:tcPr>
            <w:tcW w:w="0" w:type="auto"/>
            <w:vAlign w:val="bottom"/>
            <w:hideMark/>
          </w:tcPr>
          <w:p w14:paraId="0546B5C4" w14:textId="77777777" w:rsidR="0061059B" w:rsidRPr="000F1DB4" w:rsidRDefault="0061059B" w:rsidP="00A55EBF">
            <w:r w:rsidRPr="000F1DB4">
              <w:t>Geological Sciences</w:t>
            </w:r>
          </w:p>
        </w:tc>
      </w:tr>
      <w:tr w:rsidR="0061059B" w:rsidRPr="000F1DB4" w14:paraId="7CAFD5E9" w14:textId="77777777" w:rsidTr="00A55EBF">
        <w:trPr>
          <w:trHeight w:val="20"/>
        </w:trPr>
        <w:tc>
          <w:tcPr>
            <w:tcW w:w="0" w:type="auto"/>
            <w:vAlign w:val="bottom"/>
            <w:hideMark/>
          </w:tcPr>
          <w:p w14:paraId="1B1B2D91" w14:textId="77777777" w:rsidR="0061059B" w:rsidRPr="000F1DB4" w:rsidRDefault="0061059B" w:rsidP="00A55EBF">
            <w:r w:rsidRPr="000F1DB4">
              <w:t>Germanic Languages and Literatures</w:t>
            </w:r>
          </w:p>
        </w:tc>
      </w:tr>
      <w:tr w:rsidR="0061059B" w:rsidRPr="000F1DB4" w14:paraId="37283208" w14:textId="77777777" w:rsidTr="00A55EBF">
        <w:trPr>
          <w:trHeight w:val="20"/>
        </w:trPr>
        <w:tc>
          <w:tcPr>
            <w:tcW w:w="0" w:type="auto"/>
            <w:vAlign w:val="bottom"/>
            <w:hideMark/>
          </w:tcPr>
          <w:p w14:paraId="00AE3B5E" w14:textId="77777777" w:rsidR="0061059B" w:rsidRPr="000F1DB4" w:rsidRDefault="0061059B" w:rsidP="00A55EBF">
            <w:r w:rsidRPr="000F1DB4">
              <w:t>Graduate School</w:t>
            </w:r>
          </w:p>
        </w:tc>
      </w:tr>
      <w:tr w:rsidR="0061059B" w:rsidRPr="000F1DB4" w14:paraId="4D62C796" w14:textId="77777777" w:rsidTr="00A55EBF">
        <w:trPr>
          <w:trHeight w:val="20"/>
        </w:trPr>
        <w:tc>
          <w:tcPr>
            <w:tcW w:w="0" w:type="auto"/>
            <w:vAlign w:val="bottom"/>
            <w:hideMark/>
          </w:tcPr>
          <w:p w14:paraId="1C142F2E" w14:textId="77777777" w:rsidR="0061059B" w:rsidRPr="000F1DB4" w:rsidRDefault="0061059B" w:rsidP="00A55EBF">
            <w:r w:rsidRPr="000F1DB4">
              <w:t>Greek and Latin</w:t>
            </w:r>
          </w:p>
        </w:tc>
      </w:tr>
      <w:tr w:rsidR="0061059B" w:rsidRPr="000F1DB4" w14:paraId="5BBE2A1F" w14:textId="77777777" w:rsidTr="00A55EBF">
        <w:trPr>
          <w:trHeight w:val="20"/>
        </w:trPr>
        <w:tc>
          <w:tcPr>
            <w:tcW w:w="0" w:type="auto"/>
            <w:vAlign w:val="bottom"/>
            <w:hideMark/>
          </w:tcPr>
          <w:p w14:paraId="618F9118" w14:textId="77777777" w:rsidR="0061059B" w:rsidRPr="000F1DB4" w:rsidRDefault="0061059B" w:rsidP="00A55EBF">
            <w:r w:rsidRPr="000F1DB4">
              <w:t>Horticulture and Crop Science</w:t>
            </w:r>
          </w:p>
        </w:tc>
      </w:tr>
      <w:tr w:rsidR="0061059B" w:rsidRPr="000F1DB4" w14:paraId="4EE139BC" w14:textId="77777777" w:rsidTr="00A55EBF">
        <w:trPr>
          <w:trHeight w:val="20"/>
        </w:trPr>
        <w:tc>
          <w:tcPr>
            <w:tcW w:w="0" w:type="auto"/>
            <w:vAlign w:val="bottom"/>
            <w:hideMark/>
          </w:tcPr>
          <w:p w14:paraId="2962D063" w14:textId="77777777" w:rsidR="0061059B" w:rsidRPr="000F1DB4" w:rsidRDefault="0061059B" w:rsidP="00A55EBF">
            <w:r w:rsidRPr="000F1DB4">
              <w:t>Human Development and Family Science</w:t>
            </w:r>
          </w:p>
        </w:tc>
      </w:tr>
      <w:tr w:rsidR="0061059B" w:rsidRPr="000F1DB4" w14:paraId="4D353A79" w14:textId="77777777" w:rsidTr="00A55EBF">
        <w:trPr>
          <w:trHeight w:val="20"/>
        </w:trPr>
        <w:tc>
          <w:tcPr>
            <w:tcW w:w="0" w:type="auto"/>
            <w:vAlign w:val="bottom"/>
            <w:hideMark/>
          </w:tcPr>
          <w:p w14:paraId="3170BDFC" w14:textId="77777777" w:rsidR="0061059B" w:rsidRPr="000F1DB4" w:rsidRDefault="0061059B" w:rsidP="00A55EBF">
            <w:r w:rsidRPr="000F1DB4">
              <w:t>Health Care Innovation</w:t>
            </w:r>
          </w:p>
        </w:tc>
      </w:tr>
      <w:tr w:rsidR="0061059B" w:rsidRPr="000F1DB4" w14:paraId="3EC122FD" w14:textId="77777777" w:rsidTr="00A55EBF">
        <w:trPr>
          <w:trHeight w:val="20"/>
        </w:trPr>
        <w:tc>
          <w:tcPr>
            <w:tcW w:w="0" w:type="auto"/>
            <w:vAlign w:val="bottom"/>
            <w:hideMark/>
          </w:tcPr>
          <w:p w14:paraId="0E110A34" w14:textId="77777777" w:rsidR="0061059B" w:rsidRPr="000F1DB4" w:rsidRDefault="0061059B" w:rsidP="00A55EBF">
            <w:r w:rsidRPr="000F1DB4">
              <w:t>History of Art</w:t>
            </w:r>
          </w:p>
        </w:tc>
      </w:tr>
      <w:tr w:rsidR="0061059B" w:rsidRPr="000F1DB4" w14:paraId="401ED6DA" w14:textId="77777777" w:rsidTr="00A55EBF">
        <w:trPr>
          <w:trHeight w:val="20"/>
        </w:trPr>
        <w:tc>
          <w:tcPr>
            <w:tcW w:w="0" w:type="auto"/>
            <w:vAlign w:val="bottom"/>
            <w:hideMark/>
          </w:tcPr>
          <w:p w14:paraId="1268234C" w14:textId="77777777" w:rsidR="0061059B" w:rsidRPr="000F1DB4" w:rsidRDefault="0061059B" w:rsidP="00A55EBF">
            <w:r w:rsidRPr="000F1DB4">
              <w:t>History</w:t>
            </w:r>
          </w:p>
        </w:tc>
      </w:tr>
      <w:tr w:rsidR="0061059B" w:rsidRPr="000F1DB4" w14:paraId="02C2FF5C" w14:textId="77777777" w:rsidTr="00A55EBF">
        <w:trPr>
          <w:trHeight w:val="20"/>
        </w:trPr>
        <w:tc>
          <w:tcPr>
            <w:tcW w:w="0" w:type="auto"/>
            <w:vAlign w:val="bottom"/>
            <w:hideMark/>
          </w:tcPr>
          <w:p w14:paraId="7A254488" w14:textId="77777777" w:rsidR="0061059B" w:rsidRPr="000F1DB4" w:rsidRDefault="0061059B" w:rsidP="00A55EBF">
            <w:r w:rsidRPr="000F1DB4">
              <w:t>Health and Rehabilitation Science</w:t>
            </w:r>
          </w:p>
        </w:tc>
      </w:tr>
      <w:tr w:rsidR="0061059B" w:rsidRPr="000F1DB4" w14:paraId="43AD9693" w14:textId="77777777" w:rsidTr="00A55EBF">
        <w:trPr>
          <w:trHeight w:val="20"/>
        </w:trPr>
        <w:tc>
          <w:tcPr>
            <w:tcW w:w="0" w:type="auto"/>
            <w:vAlign w:val="bottom"/>
            <w:hideMark/>
          </w:tcPr>
          <w:p w14:paraId="0DCB19E8" w14:textId="77777777" w:rsidR="0061059B" w:rsidRPr="000F1DB4" w:rsidRDefault="0061059B" w:rsidP="00A55EBF">
            <w:r w:rsidRPr="000F1DB4">
              <w:lastRenderedPageBreak/>
              <w:t>Human Resource Management</w:t>
            </w:r>
          </w:p>
        </w:tc>
      </w:tr>
      <w:tr w:rsidR="0061059B" w:rsidRPr="000F1DB4" w14:paraId="5A3BF32B" w14:textId="77777777" w:rsidTr="00A55EBF">
        <w:trPr>
          <w:trHeight w:val="20"/>
        </w:trPr>
        <w:tc>
          <w:tcPr>
            <w:tcW w:w="0" w:type="auto"/>
            <w:vAlign w:val="bottom"/>
            <w:hideMark/>
          </w:tcPr>
          <w:p w14:paraId="75766635" w14:textId="77777777" w:rsidR="0061059B" w:rsidRPr="000F1DB4" w:rsidRDefault="0061059B" w:rsidP="00A55EBF">
            <w:r w:rsidRPr="000F1DB4">
              <w:t>Health Services Management and Policy</w:t>
            </w:r>
          </w:p>
        </w:tc>
      </w:tr>
      <w:tr w:rsidR="0061059B" w:rsidRPr="000F1DB4" w14:paraId="36BB8A8A" w14:textId="77777777" w:rsidTr="00A55EBF">
        <w:trPr>
          <w:trHeight w:val="20"/>
        </w:trPr>
        <w:tc>
          <w:tcPr>
            <w:tcW w:w="0" w:type="auto"/>
            <w:vAlign w:val="bottom"/>
            <w:hideMark/>
          </w:tcPr>
          <w:p w14:paraId="48EC9276" w14:textId="77777777" w:rsidR="0061059B" w:rsidRPr="000F1DB4" w:rsidRDefault="0061059B" w:rsidP="00A55EBF">
            <w:r w:rsidRPr="000F1DB4">
              <w:t>Hospitality Management</w:t>
            </w:r>
          </w:p>
        </w:tc>
      </w:tr>
      <w:tr w:rsidR="0061059B" w:rsidRPr="000F1DB4" w14:paraId="547A47E7" w14:textId="77777777" w:rsidTr="00A55EBF">
        <w:trPr>
          <w:trHeight w:val="20"/>
        </w:trPr>
        <w:tc>
          <w:tcPr>
            <w:tcW w:w="0" w:type="auto"/>
            <w:vAlign w:val="bottom"/>
            <w:hideMark/>
          </w:tcPr>
          <w:p w14:paraId="53BEA985" w14:textId="77777777" w:rsidR="0061059B" w:rsidRPr="000F1DB4" w:rsidRDefault="0061059B" w:rsidP="00A55EBF">
            <w:r w:rsidRPr="000F1DB4">
              <w:t>Human Development and Family Science</w:t>
            </w:r>
          </w:p>
        </w:tc>
      </w:tr>
      <w:tr w:rsidR="0061059B" w:rsidRPr="000F1DB4" w14:paraId="1E223440" w14:textId="77777777" w:rsidTr="00A55EBF">
        <w:trPr>
          <w:trHeight w:val="20"/>
        </w:trPr>
        <w:tc>
          <w:tcPr>
            <w:tcW w:w="0" w:type="auto"/>
            <w:vAlign w:val="bottom"/>
            <w:hideMark/>
          </w:tcPr>
          <w:p w14:paraId="72255B08" w14:textId="77777777" w:rsidR="0061059B" w:rsidRPr="000F1DB4" w:rsidRDefault="0061059B" w:rsidP="00A55EBF">
            <w:r w:rsidRPr="000F1DB4">
              <w:t>Human Nutrition</w:t>
            </w:r>
          </w:p>
        </w:tc>
      </w:tr>
      <w:tr w:rsidR="0061059B" w:rsidRPr="000F1DB4" w14:paraId="77905AD3" w14:textId="77777777" w:rsidTr="00A55EBF">
        <w:trPr>
          <w:trHeight w:val="20"/>
        </w:trPr>
        <w:tc>
          <w:tcPr>
            <w:tcW w:w="0" w:type="auto"/>
            <w:vAlign w:val="bottom"/>
            <w:hideMark/>
          </w:tcPr>
          <w:p w14:paraId="213B35EC" w14:textId="77777777" w:rsidR="0061059B" w:rsidRPr="000F1DB4" w:rsidRDefault="0061059B" w:rsidP="00A55EBF">
            <w:r w:rsidRPr="000F1DB4">
              <w:t>Biomedical Sciences Graduate Program</w:t>
            </w:r>
          </w:p>
        </w:tc>
      </w:tr>
      <w:tr w:rsidR="0061059B" w:rsidRPr="000F1DB4" w14:paraId="30C288C6" w14:textId="77777777" w:rsidTr="00A55EBF">
        <w:trPr>
          <w:trHeight w:val="20"/>
        </w:trPr>
        <w:tc>
          <w:tcPr>
            <w:tcW w:w="0" w:type="auto"/>
            <w:vAlign w:val="bottom"/>
            <w:hideMark/>
          </w:tcPr>
          <w:p w14:paraId="77F9446A" w14:textId="77777777" w:rsidR="0061059B" w:rsidRPr="000F1DB4" w:rsidRDefault="0061059B" w:rsidP="00A55EBF">
            <w:r w:rsidRPr="000F1DB4">
              <w:t>Industrial and Systems Engineering</w:t>
            </w:r>
          </w:p>
        </w:tc>
      </w:tr>
      <w:tr w:rsidR="0061059B" w:rsidRPr="000F1DB4" w14:paraId="28852FFB" w14:textId="77777777" w:rsidTr="00A55EBF">
        <w:trPr>
          <w:trHeight w:val="20"/>
        </w:trPr>
        <w:tc>
          <w:tcPr>
            <w:tcW w:w="0" w:type="auto"/>
            <w:vAlign w:val="bottom"/>
            <w:hideMark/>
          </w:tcPr>
          <w:p w14:paraId="3205EDEB" w14:textId="77777777" w:rsidR="0061059B" w:rsidRPr="000F1DB4" w:rsidRDefault="0061059B" w:rsidP="00A55EBF">
            <w:r w:rsidRPr="000F1DB4">
              <w:t>Italian</w:t>
            </w:r>
          </w:p>
        </w:tc>
      </w:tr>
      <w:tr w:rsidR="0061059B" w:rsidRPr="000F1DB4" w14:paraId="2E0468DB" w14:textId="77777777" w:rsidTr="00A55EBF">
        <w:trPr>
          <w:trHeight w:val="20"/>
        </w:trPr>
        <w:tc>
          <w:tcPr>
            <w:tcW w:w="0" w:type="auto"/>
            <w:vAlign w:val="bottom"/>
            <w:hideMark/>
          </w:tcPr>
          <w:p w14:paraId="188E8155" w14:textId="77777777" w:rsidR="0061059B" w:rsidRPr="000F1DB4" w:rsidRDefault="0061059B" w:rsidP="00A55EBF">
            <w:r w:rsidRPr="000F1DB4">
              <w:t>Journalism and Communication</w:t>
            </w:r>
          </w:p>
        </w:tc>
      </w:tr>
      <w:tr w:rsidR="0061059B" w:rsidRPr="000F1DB4" w14:paraId="39284632" w14:textId="77777777" w:rsidTr="00A55EBF">
        <w:trPr>
          <w:trHeight w:val="20"/>
        </w:trPr>
        <w:tc>
          <w:tcPr>
            <w:tcW w:w="0" w:type="auto"/>
            <w:vAlign w:val="bottom"/>
            <w:hideMark/>
          </w:tcPr>
          <w:p w14:paraId="7A375E44" w14:textId="77777777" w:rsidR="0061059B" w:rsidRPr="000F1DB4" w:rsidRDefault="0061059B" w:rsidP="00A55EBF">
            <w:r w:rsidRPr="000F1DB4">
              <w:t>Kinesiology</w:t>
            </w:r>
          </w:p>
        </w:tc>
      </w:tr>
      <w:tr w:rsidR="0061059B" w:rsidRPr="000F1DB4" w14:paraId="4E6BD369" w14:textId="77777777" w:rsidTr="00A55EBF">
        <w:trPr>
          <w:trHeight w:val="20"/>
        </w:trPr>
        <w:tc>
          <w:tcPr>
            <w:tcW w:w="0" w:type="auto"/>
            <w:vAlign w:val="bottom"/>
            <w:hideMark/>
          </w:tcPr>
          <w:p w14:paraId="5919D0CB" w14:textId="77777777" w:rsidR="0061059B" w:rsidRPr="000F1DB4" w:rsidRDefault="0061059B" w:rsidP="00A55EBF">
            <w:r w:rsidRPr="000F1DB4">
              <w:t>Landscape Architecture</w:t>
            </w:r>
          </w:p>
        </w:tc>
      </w:tr>
      <w:tr w:rsidR="0061059B" w:rsidRPr="000F1DB4" w14:paraId="501EFED1" w14:textId="77777777" w:rsidTr="00A55EBF">
        <w:trPr>
          <w:trHeight w:val="20"/>
        </w:trPr>
        <w:tc>
          <w:tcPr>
            <w:tcW w:w="0" w:type="auto"/>
            <w:vAlign w:val="bottom"/>
            <w:hideMark/>
          </w:tcPr>
          <w:p w14:paraId="199A50EB" w14:textId="77777777" w:rsidR="0061059B" w:rsidRPr="000F1DB4" w:rsidRDefault="0061059B" w:rsidP="00A55EBF">
            <w:r w:rsidRPr="000F1DB4">
              <w:t>Latin American Studies</w:t>
            </w:r>
          </w:p>
        </w:tc>
      </w:tr>
      <w:tr w:rsidR="0061059B" w:rsidRPr="000F1DB4" w14:paraId="56D4A275" w14:textId="77777777" w:rsidTr="00A55EBF">
        <w:trPr>
          <w:trHeight w:val="20"/>
        </w:trPr>
        <w:tc>
          <w:tcPr>
            <w:tcW w:w="0" w:type="auto"/>
            <w:vAlign w:val="bottom"/>
            <w:hideMark/>
          </w:tcPr>
          <w:p w14:paraId="502281A6" w14:textId="77777777" w:rsidR="0061059B" w:rsidRPr="000F1DB4" w:rsidRDefault="0061059B" w:rsidP="00A55EBF">
            <w:r w:rsidRPr="000F1DB4">
              <w:t>Labor and Human Resources</w:t>
            </w:r>
          </w:p>
        </w:tc>
      </w:tr>
      <w:tr w:rsidR="0061059B" w:rsidRPr="000F1DB4" w14:paraId="7F78FF69" w14:textId="77777777" w:rsidTr="00A55EBF">
        <w:trPr>
          <w:trHeight w:val="20"/>
        </w:trPr>
        <w:tc>
          <w:tcPr>
            <w:tcW w:w="0" w:type="auto"/>
            <w:vAlign w:val="bottom"/>
            <w:hideMark/>
          </w:tcPr>
          <w:p w14:paraId="36694496" w14:textId="77777777" w:rsidR="0061059B" w:rsidRPr="000F1DB4" w:rsidRDefault="0061059B" w:rsidP="00A55EBF">
            <w:r w:rsidRPr="000F1DB4">
              <w:t>Linguistics</w:t>
            </w:r>
          </w:p>
        </w:tc>
      </w:tr>
      <w:tr w:rsidR="0061059B" w:rsidRPr="000F1DB4" w14:paraId="64B29FB2" w14:textId="77777777" w:rsidTr="00A55EBF">
        <w:trPr>
          <w:trHeight w:val="20"/>
        </w:trPr>
        <w:tc>
          <w:tcPr>
            <w:tcW w:w="0" w:type="auto"/>
            <w:vAlign w:val="bottom"/>
            <w:hideMark/>
          </w:tcPr>
          <w:p w14:paraId="5FEB65F0" w14:textId="77777777" w:rsidR="0061059B" w:rsidRPr="000F1DB4" w:rsidRDefault="0061059B" w:rsidP="00A55EBF">
            <w:r w:rsidRPr="000F1DB4">
              <w:t>Learning Technologies</w:t>
            </w:r>
          </w:p>
        </w:tc>
      </w:tr>
      <w:tr w:rsidR="0061059B" w:rsidRPr="000F1DB4" w14:paraId="6B209C12" w14:textId="77777777" w:rsidTr="00A55EBF">
        <w:trPr>
          <w:trHeight w:val="20"/>
        </w:trPr>
        <w:tc>
          <w:tcPr>
            <w:tcW w:w="0" w:type="auto"/>
            <w:vAlign w:val="bottom"/>
            <w:hideMark/>
          </w:tcPr>
          <w:p w14:paraId="33A56501" w14:textId="77777777" w:rsidR="0061059B" w:rsidRPr="000F1DB4" w:rsidRDefault="0061059B" w:rsidP="00A55EBF">
            <w:r w:rsidRPr="000F1DB4">
              <w:t>Master of Accounting</w:t>
            </w:r>
          </w:p>
        </w:tc>
      </w:tr>
      <w:tr w:rsidR="0061059B" w:rsidRPr="000F1DB4" w14:paraId="558E6D89" w14:textId="77777777" w:rsidTr="00A55EBF">
        <w:trPr>
          <w:trHeight w:val="20"/>
        </w:trPr>
        <w:tc>
          <w:tcPr>
            <w:tcW w:w="0" w:type="auto"/>
            <w:vAlign w:val="bottom"/>
            <w:hideMark/>
          </w:tcPr>
          <w:p w14:paraId="5D104E08" w14:textId="77777777" w:rsidR="0061059B" w:rsidRPr="000F1DB4" w:rsidRDefault="0061059B" w:rsidP="00A55EBF">
            <w:r w:rsidRPr="000F1DB4">
              <w:t>Master in the Study of Law</w:t>
            </w:r>
          </w:p>
        </w:tc>
      </w:tr>
      <w:tr w:rsidR="0061059B" w:rsidRPr="000F1DB4" w14:paraId="10A3A819" w14:textId="77777777" w:rsidTr="00A55EBF">
        <w:trPr>
          <w:trHeight w:val="20"/>
        </w:trPr>
        <w:tc>
          <w:tcPr>
            <w:tcW w:w="0" w:type="auto"/>
            <w:vAlign w:val="bottom"/>
            <w:hideMark/>
          </w:tcPr>
          <w:p w14:paraId="540CF86F" w14:textId="77777777" w:rsidR="0061059B" w:rsidRPr="000F1DB4" w:rsidRDefault="0061059B" w:rsidP="00A55EBF">
            <w:r w:rsidRPr="000F1DB4">
              <w:t>Mathematics</w:t>
            </w:r>
          </w:p>
        </w:tc>
      </w:tr>
      <w:tr w:rsidR="0061059B" w:rsidRPr="000F1DB4" w14:paraId="1D26EAC5" w14:textId="77777777" w:rsidTr="00A55EBF">
        <w:trPr>
          <w:trHeight w:val="20"/>
        </w:trPr>
        <w:tc>
          <w:tcPr>
            <w:tcW w:w="0" w:type="auto"/>
            <w:vAlign w:val="bottom"/>
            <w:hideMark/>
          </w:tcPr>
          <w:p w14:paraId="71747E87" w14:textId="77777777" w:rsidR="0061059B" w:rsidRPr="000F1DB4" w:rsidRDefault="0061059B" w:rsidP="00A55EBF">
            <w:r w:rsidRPr="000F1DB4">
              <w:t>Master of Mathematical Sciences</w:t>
            </w:r>
          </w:p>
        </w:tc>
      </w:tr>
      <w:tr w:rsidR="0061059B" w:rsidRPr="000F1DB4" w14:paraId="73DFD302" w14:textId="77777777" w:rsidTr="00A55EBF">
        <w:trPr>
          <w:trHeight w:val="20"/>
        </w:trPr>
        <w:tc>
          <w:tcPr>
            <w:tcW w:w="0" w:type="auto"/>
            <w:vAlign w:val="bottom"/>
            <w:hideMark/>
          </w:tcPr>
          <w:p w14:paraId="7909466E" w14:textId="77777777" w:rsidR="0061059B" w:rsidRPr="000F1DB4" w:rsidRDefault="0061059B" w:rsidP="00A55EBF">
            <w:r w:rsidRPr="000F1DB4">
              <w:t>Materials Science and Engineering</w:t>
            </w:r>
          </w:p>
        </w:tc>
      </w:tr>
      <w:tr w:rsidR="0061059B" w:rsidRPr="000F1DB4" w14:paraId="0CE25975" w14:textId="77777777" w:rsidTr="00A55EBF">
        <w:trPr>
          <w:trHeight w:val="20"/>
        </w:trPr>
        <w:tc>
          <w:tcPr>
            <w:tcW w:w="0" w:type="auto"/>
            <w:vAlign w:val="bottom"/>
            <w:hideMark/>
          </w:tcPr>
          <w:p w14:paraId="6CAEE70A" w14:textId="77777777" w:rsidR="0061059B" w:rsidRPr="000F1DB4" w:rsidRDefault="0061059B" w:rsidP="00A55EBF">
            <w:r w:rsidRPr="000F1DB4">
              <w:t>Master of Business Administration</w:t>
            </w:r>
          </w:p>
        </w:tc>
      </w:tr>
      <w:tr w:rsidR="0061059B" w:rsidRPr="000F1DB4" w14:paraId="10575623" w14:textId="77777777" w:rsidTr="00A55EBF">
        <w:trPr>
          <w:trHeight w:val="20"/>
        </w:trPr>
        <w:tc>
          <w:tcPr>
            <w:tcW w:w="0" w:type="auto"/>
            <w:vAlign w:val="bottom"/>
            <w:hideMark/>
          </w:tcPr>
          <w:p w14:paraId="628E837E" w14:textId="77777777" w:rsidR="0061059B" w:rsidRPr="000F1DB4" w:rsidRDefault="0061059B" w:rsidP="00A55EBF">
            <w:r w:rsidRPr="000F1DB4">
              <w:t>Molecular and Cellular Biochemistry</w:t>
            </w:r>
          </w:p>
        </w:tc>
      </w:tr>
      <w:tr w:rsidR="0061059B" w:rsidRPr="000F1DB4" w14:paraId="1572C402" w14:textId="77777777" w:rsidTr="00A55EBF">
        <w:trPr>
          <w:trHeight w:val="20"/>
        </w:trPr>
        <w:tc>
          <w:tcPr>
            <w:tcW w:w="0" w:type="auto"/>
            <w:vAlign w:val="bottom"/>
            <w:hideMark/>
          </w:tcPr>
          <w:p w14:paraId="01903CA2" w14:textId="77777777" w:rsidR="0061059B" w:rsidRPr="000F1DB4" w:rsidRDefault="0061059B" w:rsidP="00A55EBF">
            <w:r w:rsidRPr="000F1DB4">
              <w:t>Master of Business Operational Excellence</w:t>
            </w:r>
          </w:p>
        </w:tc>
      </w:tr>
      <w:tr w:rsidR="0061059B" w:rsidRPr="000F1DB4" w14:paraId="2B8381B8" w14:textId="77777777" w:rsidTr="00A55EBF">
        <w:trPr>
          <w:trHeight w:val="20"/>
        </w:trPr>
        <w:tc>
          <w:tcPr>
            <w:tcW w:w="0" w:type="auto"/>
            <w:vAlign w:val="bottom"/>
            <w:hideMark/>
          </w:tcPr>
          <w:p w14:paraId="6ED63A32" w14:textId="77777777" w:rsidR="0061059B" w:rsidRPr="000F1DB4" w:rsidRDefault="0061059B" w:rsidP="00A55EBF">
            <w:r w:rsidRPr="000F1DB4">
              <w:t>Molecular Cellular and Developmental Biology</w:t>
            </w:r>
          </w:p>
        </w:tc>
      </w:tr>
      <w:tr w:rsidR="0061059B" w:rsidRPr="000F1DB4" w14:paraId="7713DEFC" w14:textId="77777777" w:rsidTr="00A55EBF">
        <w:trPr>
          <w:trHeight w:val="20"/>
        </w:trPr>
        <w:tc>
          <w:tcPr>
            <w:tcW w:w="0" w:type="auto"/>
            <w:vAlign w:val="bottom"/>
            <w:hideMark/>
          </w:tcPr>
          <w:p w14:paraId="6F144123" w14:textId="77777777" w:rsidR="0061059B" w:rsidRPr="000F1DB4" w:rsidRDefault="0061059B" w:rsidP="00A55EBF">
            <w:r w:rsidRPr="000F1DB4">
              <w:t>Mechanical Engineering</w:t>
            </w:r>
          </w:p>
        </w:tc>
      </w:tr>
      <w:tr w:rsidR="0061059B" w:rsidRPr="000F1DB4" w14:paraId="5264ACFA" w14:textId="77777777" w:rsidTr="00A55EBF">
        <w:trPr>
          <w:trHeight w:val="20"/>
        </w:trPr>
        <w:tc>
          <w:tcPr>
            <w:tcW w:w="0" w:type="auto"/>
            <w:vAlign w:val="bottom"/>
            <w:hideMark/>
          </w:tcPr>
          <w:p w14:paraId="505E72BD" w14:textId="77777777" w:rsidR="0061059B" w:rsidRPr="000F1DB4" w:rsidRDefault="0061059B" w:rsidP="00A55EBF">
            <w:r w:rsidRPr="000F1DB4">
              <w:t>Medical Science</w:t>
            </w:r>
          </w:p>
        </w:tc>
      </w:tr>
      <w:tr w:rsidR="0061059B" w:rsidRPr="000F1DB4" w14:paraId="4DEF4E92" w14:textId="77777777" w:rsidTr="00A55EBF">
        <w:trPr>
          <w:trHeight w:val="20"/>
        </w:trPr>
        <w:tc>
          <w:tcPr>
            <w:tcW w:w="0" w:type="auto"/>
            <w:vAlign w:val="bottom"/>
            <w:hideMark/>
          </w:tcPr>
          <w:p w14:paraId="7B4CD75F" w14:textId="77777777" w:rsidR="0061059B" w:rsidRPr="000F1DB4" w:rsidRDefault="0061059B" w:rsidP="00A55EBF">
            <w:r w:rsidRPr="000F1DB4">
              <w:t>Microbiology</w:t>
            </w:r>
          </w:p>
        </w:tc>
      </w:tr>
      <w:tr w:rsidR="0061059B" w:rsidRPr="000F1DB4" w14:paraId="317FEFC5" w14:textId="77777777" w:rsidTr="00A55EBF">
        <w:trPr>
          <w:trHeight w:val="20"/>
        </w:trPr>
        <w:tc>
          <w:tcPr>
            <w:tcW w:w="0" w:type="auto"/>
            <w:vAlign w:val="bottom"/>
            <w:hideMark/>
          </w:tcPr>
          <w:p w14:paraId="70A62901" w14:textId="77777777" w:rsidR="0061059B" w:rsidRPr="000F1DB4" w:rsidRDefault="0061059B" w:rsidP="00A55EBF">
            <w:r w:rsidRPr="000F1DB4">
              <w:t>Molecular Genetics</w:t>
            </w:r>
          </w:p>
        </w:tc>
      </w:tr>
      <w:tr w:rsidR="0061059B" w:rsidRPr="000F1DB4" w14:paraId="620B3949" w14:textId="77777777" w:rsidTr="00A55EBF">
        <w:trPr>
          <w:trHeight w:val="20"/>
        </w:trPr>
        <w:tc>
          <w:tcPr>
            <w:tcW w:w="0" w:type="auto"/>
            <w:vAlign w:val="bottom"/>
            <w:hideMark/>
          </w:tcPr>
          <w:p w14:paraId="141E1B55" w14:textId="77777777" w:rsidR="0061059B" w:rsidRPr="000F1DB4" w:rsidRDefault="0061059B" w:rsidP="00A55EBF">
            <w:r w:rsidRPr="000F1DB4">
              <w:t>Public Health</w:t>
            </w:r>
          </w:p>
        </w:tc>
      </w:tr>
      <w:tr w:rsidR="0061059B" w:rsidRPr="000F1DB4" w14:paraId="460CF92E" w14:textId="77777777" w:rsidTr="00A55EBF">
        <w:trPr>
          <w:trHeight w:val="20"/>
        </w:trPr>
        <w:tc>
          <w:tcPr>
            <w:tcW w:w="0" w:type="auto"/>
            <w:vAlign w:val="bottom"/>
            <w:hideMark/>
          </w:tcPr>
          <w:p w14:paraId="63A18234" w14:textId="77777777" w:rsidR="0061059B" w:rsidRPr="000F1DB4" w:rsidRDefault="0061059B" w:rsidP="00A55EBF">
            <w:r w:rsidRPr="000F1DB4">
              <w:t>Music</w:t>
            </w:r>
          </w:p>
        </w:tc>
      </w:tr>
      <w:tr w:rsidR="0061059B" w:rsidRPr="000F1DB4" w14:paraId="39FC801A" w14:textId="77777777" w:rsidTr="00A55EBF">
        <w:trPr>
          <w:trHeight w:val="20"/>
        </w:trPr>
        <w:tc>
          <w:tcPr>
            <w:tcW w:w="0" w:type="auto"/>
            <w:vAlign w:val="bottom"/>
            <w:hideMark/>
          </w:tcPr>
          <w:p w14:paraId="7AC02FF3" w14:textId="77777777" w:rsidR="0061059B" w:rsidRPr="000F1DB4" w:rsidRDefault="0061059B" w:rsidP="00A55EBF">
            <w:r w:rsidRPr="000F1DB4">
              <w:t>Molecular Virology Immunology</w:t>
            </w:r>
          </w:p>
        </w:tc>
      </w:tr>
      <w:tr w:rsidR="0061059B" w:rsidRPr="000F1DB4" w14:paraId="5F221B5C" w14:textId="77777777" w:rsidTr="00A55EBF">
        <w:trPr>
          <w:trHeight w:val="20"/>
        </w:trPr>
        <w:tc>
          <w:tcPr>
            <w:tcW w:w="0" w:type="auto"/>
            <w:vAlign w:val="bottom"/>
            <w:hideMark/>
          </w:tcPr>
          <w:p w14:paraId="26CB44FB" w14:textId="77777777" w:rsidR="0061059B" w:rsidRPr="000F1DB4" w:rsidRDefault="0061059B" w:rsidP="00A55EBF">
            <w:r w:rsidRPr="000F1DB4">
              <w:t>Near Eastern Languages and Cultures</w:t>
            </w:r>
          </w:p>
        </w:tc>
      </w:tr>
      <w:tr w:rsidR="0061059B" w:rsidRPr="000F1DB4" w14:paraId="71694F6F" w14:textId="77777777" w:rsidTr="00A55EBF">
        <w:trPr>
          <w:trHeight w:val="20"/>
        </w:trPr>
        <w:tc>
          <w:tcPr>
            <w:tcW w:w="0" w:type="auto"/>
            <w:vAlign w:val="bottom"/>
            <w:hideMark/>
          </w:tcPr>
          <w:p w14:paraId="3A8091E2" w14:textId="77777777" w:rsidR="0061059B" w:rsidRPr="000F1DB4" w:rsidRDefault="0061059B" w:rsidP="00A55EBF">
            <w:r w:rsidRPr="000F1DB4">
              <w:t>Neuroscience Graduate Program</w:t>
            </w:r>
          </w:p>
        </w:tc>
      </w:tr>
      <w:tr w:rsidR="0061059B" w:rsidRPr="000F1DB4" w14:paraId="14F9048E" w14:textId="77777777" w:rsidTr="00A55EBF">
        <w:trPr>
          <w:trHeight w:val="20"/>
        </w:trPr>
        <w:tc>
          <w:tcPr>
            <w:tcW w:w="0" w:type="auto"/>
            <w:vAlign w:val="bottom"/>
            <w:hideMark/>
          </w:tcPr>
          <w:p w14:paraId="70194856" w14:textId="77777777" w:rsidR="0061059B" w:rsidRPr="000F1DB4" w:rsidRDefault="0061059B" w:rsidP="00A55EBF">
            <w:r w:rsidRPr="000F1DB4">
              <w:t>Nuclear Engineering</w:t>
            </w:r>
          </w:p>
        </w:tc>
      </w:tr>
      <w:tr w:rsidR="0061059B" w:rsidRPr="000F1DB4" w14:paraId="4D948550" w14:textId="77777777" w:rsidTr="00A55EBF">
        <w:trPr>
          <w:trHeight w:val="20"/>
        </w:trPr>
        <w:tc>
          <w:tcPr>
            <w:tcW w:w="0" w:type="auto"/>
            <w:vAlign w:val="bottom"/>
            <w:hideMark/>
          </w:tcPr>
          <w:p w14:paraId="3030720F" w14:textId="77777777" w:rsidR="0061059B" w:rsidRPr="000F1DB4" w:rsidRDefault="0061059B" w:rsidP="00A55EBF">
            <w:r w:rsidRPr="000F1DB4">
              <w:t>Nursing Practice</w:t>
            </w:r>
          </w:p>
        </w:tc>
      </w:tr>
      <w:tr w:rsidR="0061059B" w:rsidRPr="000F1DB4" w14:paraId="6C006F05" w14:textId="77777777" w:rsidTr="00A55EBF">
        <w:trPr>
          <w:trHeight w:val="20"/>
        </w:trPr>
        <w:tc>
          <w:tcPr>
            <w:tcW w:w="0" w:type="auto"/>
            <w:vAlign w:val="bottom"/>
            <w:hideMark/>
          </w:tcPr>
          <w:p w14:paraId="55CB1C10" w14:textId="77777777" w:rsidR="0061059B" w:rsidRPr="000F1DB4" w:rsidRDefault="0061059B" w:rsidP="00A55EBF">
            <w:r w:rsidRPr="000F1DB4">
              <w:t>Nursing</w:t>
            </w:r>
          </w:p>
        </w:tc>
      </w:tr>
      <w:tr w:rsidR="0061059B" w:rsidRPr="000F1DB4" w14:paraId="689CFB26" w14:textId="77777777" w:rsidTr="00A55EBF">
        <w:trPr>
          <w:trHeight w:val="20"/>
        </w:trPr>
        <w:tc>
          <w:tcPr>
            <w:tcW w:w="0" w:type="auto"/>
            <w:vAlign w:val="bottom"/>
            <w:hideMark/>
          </w:tcPr>
          <w:p w14:paraId="67B01185" w14:textId="77777777" w:rsidR="0061059B" w:rsidRPr="000F1DB4" w:rsidRDefault="0061059B" w:rsidP="00A55EBF">
            <w:r w:rsidRPr="000F1DB4">
              <w:t>Occupational Therapy</w:t>
            </w:r>
          </w:p>
        </w:tc>
      </w:tr>
      <w:tr w:rsidR="0061059B" w:rsidRPr="000F1DB4" w14:paraId="00E8A88A" w14:textId="77777777" w:rsidTr="00A55EBF">
        <w:trPr>
          <w:trHeight w:val="20"/>
        </w:trPr>
        <w:tc>
          <w:tcPr>
            <w:tcW w:w="0" w:type="auto"/>
            <w:vAlign w:val="bottom"/>
            <w:hideMark/>
          </w:tcPr>
          <w:p w14:paraId="695BC6DB" w14:textId="77777777" w:rsidR="0061059B" w:rsidRPr="000F1DB4" w:rsidRDefault="0061059B" w:rsidP="00A55EBF">
            <w:r w:rsidRPr="000F1DB4">
              <w:t>Occupational Therapy Doctorate</w:t>
            </w:r>
          </w:p>
        </w:tc>
      </w:tr>
      <w:tr w:rsidR="0061059B" w:rsidRPr="000F1DB4" w14:paraId="3A5ED9E0" w14:textId="77777777" w:rsidTr="00A55EBF">
        <w:trPr>
          <w:trHeight w:val="20"/>
        </w:trPr>
        <w:tc>
          <w:tcPr>
            <w:tcW w:w="0" w:type="auto"/>
            <w:vAlign w:val="bottom"/>
            <w:hideMark/>
          </w:tcPr>
          <w:p w14:paraId="78965599" w14:textId="77777777" w:rsidR="0061059B" w:rsidRPr="000F1DB4" w:rsidRDefault="0061059B" w:rsidP="00A55EBF">
            <w:r w:rsidRPr="000F1DB4">
              <w:t>Oral Biology</w:t>
            </w:r>
          </w:p>
        </w:tc>
      </w:tr>
      <w:tr w:rsidR="0061059B" w:rsidRPr="000F1DB4" w14:paraId="20591177" w14:textId="77777777" w:rsidTr="00A55EBF">
        <w:trPr>
          <w:trHeight w:val="20"/>
        </w:trPr>
        <w:tc>
          <w:tcPr>
            <w:tcW w:w="0" w:type="auto"/>
            <w:vAlign w:val="bottom"/>
            <w:hideMark/>
          </w:tcPr>
          <w:p w14:paraId="63D93F2A" w14:textId="77777777" w:rsidR="0061059B" w:rsidRPr="000F1DB4" w:rsidRDefault="0061059B" w:rsidP="00A55EBF">
            <w:r w:rsidRPr="000F1DB4">
              <w:t>Ohio State University Nutrition Program</w:t>
            </w:r>
          </w:p>
        </w:tc>
      </w:tr>
      <w:tr w:rsidR="0061059B" w:rsidRPr="000F1DB4" w14:paraId="56BF11D6" w14:textId="77777777" w:rsidTr="00A55EBF">
        <w:trPr>
          <w:trHeight w:val="20"/>
        </w:trPr>
        <w:tc>
          <w:tcPr>
            <w:tcW w:w="0" w:type="auto"/>
            <w:vAlign w:val="bottom"/>
            <w:hideMark/>
          </w:tcPr>
          <w:p w14:paraId="13FFC897" w14:textId="77777777" w:rsidR="0061059B" w:rsidRPr="000F1DB4" w:rsidRDefault="0061059B" w:rsidP="00A55EBF">
            <w:r w:rsidRPr="000F1DB4">
              <w:t>Pathology</w:t>
            </w:r>
          </w:p>
        </w:tc>
      </w:tr>
      <w:tr w:rsidR="0061059B" w:rsidRPr="000F1DB4" w14:paraId="7F6F233B" w14:textId="77777777" w:rsidTr="00A55EBF">
        <w:trPr>
          <w:trHeight w:val="20"/>
        </w:trPr>
        <w:tc>
          <w:tcPr>
            <w:tcW w:w="0" w:type="auto"/>
            <w:vAlign w:val="bottom"/>
            <w:hideMark/>
          </w:tcPr>
          <w:p w14:paraId="7B1C156E" w14:textId="77777777" w:rsidR="0061059B" w:rsidRPr="000F1DB4" w:rsidRDefault="0061059B" w:rsidP="00A55EBF">
            <w:r w:rsidRPr="000F1DB4">
              <w:t>Plant Cellular and Molecular Biology</w:t>
            </w:r>
          </w:p>
        </w:tc>
      </w:tr>
      <w:tr w:rsidR="0061059B" w:rsidRPr="000F1DB4" w14:paraId="6537F611" w14:textId="77777777" w:rsidTr="00A55EBF">
        <w:trPr>
          <w:trHeight w:val="20"/>
        </w:trPr>
        <w:tc>
          <w:tcPr>
            <w:tcW w:w="0" w:type="auto"/>
            <w:vAlign w:val="bottom"/>
            <w:hideMark/>
          </w:tcPr>
          <w:p w14:paraId="65A77B74" w14:textId="77777777" w:rsidR="0061059B" w:rsidRPr="000F1DB4" w:rsidRDefault="0061059B" w:rsidP="00A55EBF">
            <w:r w:rsidRPr="000F1DB4">
              <w:t>Pharmacology</w:t>
            </w:r>
          </w:p>
        </w:tc>
      </w:tr>
      <w:tr w:rsidR="0061059B" w:rsidRPr="000F1DB4" w14:paraId="103192C5" w14:textId="77777777" w:rsidTr="00A55EBF">
        <w:trPr>
          <w:trHeight w:val="20"/>
        </w:trPr>
        <w:tc>
          <w:tcPr>
            <w:tcW w:w="0" w:type="auto"/>
            <w:vAlign w:val="bottom"/>
            <w:hideMark/>
          </w:tcPr>
          <w:p w14:paraId="2EE7DDB7" w14:textId="77777777" w:rsidR="0061059B" w:rsidRPr="000F1DB4" w:rsidRDefault="0061059B" w:rsidP="00A55EBF">
            <w:r w:rsidRPr="000F1DB4">
              <w:lastRenderedPageBreak/>
              <w:t>Pharmaceutical Sciences</w:t>
            </w:r>
          </w:p>
        </w:tc>
      </w:tr>
      <w:tr w:rsidR="0061059B" w:rsidRPr="000F1DB4" w14:paraId="7C62A539" w14:textId="77777777" w:rsidTr="00A55EBF">
        <w:trPr>
          <w:trHeight w:val="20"/>
        </w:trPr>
        <w:tc>
          <w:tcPr>
            <w:tcW w:w="0" w:type="auto"/>
            <w:vAlign w:val="bottom"/>
            <w:hideMark/>
          </w:tcPr>
          <w:p w14:paraId="58D84883" w14:textId="77777777" w:rsidR="0061059B" w:rsidRPr="000F1DB4" w:rsidRDefault="0061059B" w:rsidP="00A55EBF">
            <w:r w:rsidRPr="000F1DB4">
              <w:t>Philosophy</w:t>
            </w:r>
          </w:p>
        </w:tc>
      </w:tr>
      <w:tr w:rsidR="0061059B" w:rsidRPr="000F1DB4" w14:paraId="3D9B01C4" w14:textId="77777777" w:rsidTr="00A55EBF">
        <w:trPr>
          <w:trHeight w:val="20"/>
        </w:trPr>
        <w:tc>
          <w:tcPr>
            <w:tcW w:w="0" w:type="auto"/>
            <w:vAlign w:val="bottom"/>
            <w:hideMark/>
          </w:tcPr>
          <w:p w14:paraId="6F698187" w14:textId="77777777" w:rsidR="0061059B" w:rsidRPr="000F1DB4" w:rsidRDefault="0061059B" w:rsidP="00A55EBF">
            <w:r w:rsidRPr="000F1DB4">
              <w:t>Physics</w:t>
            </w:r>
          </w:p>
        </w:tc>
      </w:tr>
      <w:tr w:rsidR="0061059B" w:rsidRPr="000F1DB4" w14:paraId="4D00E203" w14:textId="77777777" w:rsidTr="00A55EBF">
        <w:trPr>
          <w:trHeight w:val="20"/>
        </w:trPr>
        <w:tc>
          <w:tcPr>
            <w:tcW w:w="0" w:type="auto"/>
            <w:vAlign w:val="bottom"/>
            <w:hideMark/>
          </w:tcPr>
          <w:p w14:paraId="7E9FA16E" w14:textId="77777777" w:rsidR="0061059B" w:rsidRPr="000F1DB4" w:rsidRDefault="0061059B" w:rsidP="00A55EBF">
            <w:r w:rsidRPr="000F1DB4">
              <w:t>Physiology</w:t>
            </w:r>
          </w:p>
        </w:tc>
      </w:tr>
      <w:tr w:rsidR="0061059B" w:rsidRPr="000F1DB4" w14:paraId="20EA2061" w14:textId="77777777" w:rsidTr="00A55EBF">
        <w:trPr>
          <w:trHeight w:val="20"/>
        </w:trPr>
        <w:tc>
          <w:tcPr>
            <w:tcW w:w="0" w:type="auto"/>
            <w:vAlign w:val="bottom"/>
            <w:hideMark/>
          </w:tcPr>
          <w:p w14:paraId="35EB5A0B" w14:textId="77777777" w:rsidR="0061059B" w:rsidRPr="000F1DB4" w:rsidRDefault="0061059B" w:rsidP="00A55EBF">
            <w:r w:rsidRPr="000F1DB4">
              <w:t>Physical Therapy</w:t>
            </w:r>
          </w:p>
        </w:tc>
      </w:tr>
      <w:tr w:rsidR="0061059B" w:rsidRPr="000F1DB4" w14:paraId="13144B60" w14:textId="77777777" w:rsidTr="00A55EBF">
        <w:trPr>
          <w:trHeight w:val="20"/>
        </w:trPr>
        <w:tc>
          <w:tcPr>
            <w:tcW w:w="0" w:type="auto"/>
            <w:vAlign w:val="bottom"/>
            <w:hideMark/>
          </w:tcPr>
          <w:p w14:paraId="50E8EE8C" w14:textId="77777777" w:rsidR="0061059B" w:rsidRPr="000F1DB4" w:rsidRDefault="0061059B" w:rsidP="00A55EBF">
            <w:r w:rsidRPr="000F1DB4">
              <w:t>Plant Health Management</w:t>
            </w:r>
          </w:p>
        </w:tc>
      </w:tr>
      <w:tr w:rsidR="0061059B" w:rsidRPr="000F1DB4" w14:paraId="66F0136E" w14:textId="77777777" w:rsidTr="00A55EBF">
        <w:trPr>
          <w:trHeight w:val="20"/>
        </w:trPr>
        <w:tc>
          <w:tcPr>
            <w:tcW w:w="0" w:type="auto"/>
            <w:vAlign w:val="bottom"/>
            <w:hideMark/>
          </w:tcPr>
          <w:p w14:paraId="0C9C658A" w14:textId="77777777" w:rsidR="0061059B" w:rsidRPr="000F1DB4" w:rsidRDefault="0061059B" w:rsidP="00A55EBF">
            <w:r w:rsidRPr="000F1DB4">
              <w:t>Plant Pathology</w:t>
            </w:r>
          </w:p>
        </w:tc>
      </w:tr>
      <w:tr w:rsidR="0061059B" w:rsidRPr="000F1DB4" w14:paraId="117AE229" w14:textId="77777777" w:rsidTr="00A55EBF">
        <w:trPr>
          <w:trHeight w:val="20"/>
        </w:trPr>
        <w:tc>
          <w:tcPr>
            <w:tcW w:w="0" w:type="auto"/>
            <w:vAlign w:val="bottom"/>
            <w:hideMark/>
          </w:tcPr>
          <w:p w14:paraId="23265AEC" w14:textId="77777777" w:rsidR="0061059B" w:rsidRPr="000F1DB4" w:rsidRDefault="0061059B" w:rsidP="00A55EBF">
            <w:r w:rsidRPr="000F1DB4">
              <w:t>Political Science</w:t>
            </w:r>
          </w:p>
        </w:tc>
      </w:tr>
      <w:tr w:rsidR="0061059B" w:rsidRPr="000F1DB4" w14:paraId="4C39851E" w14:textId="77777777" w:rsidTr="00A55EBF">
        <w:trPr>
          <w:trHeight w:val="20"/>
        </w:trPr>
        <w:tc>
          <w:tcPr>
            <w:tcW w:w="0" w:type="auto"/>
            <w:vAlign w:val="bottom"/>
            <w:hideMark/>
          </w:tcPr>
          <w:p w14:paraId="3242EAE1" w14:textId="77777777" w:rsidR="0061059B" w:rsidRPr="000F1DB4" w:rsidRDefault="0061059B" w:rsidP="00A55EBF">
            <w:r w:rsidRPr="000F1DB4">
              <w:t>Portuguese</w:t>
            </w:r>
          </w:p>
        </w:tc>
      </w:tr>
      <w:tr w:rsidR="0061059B" w:rsidRPr="000F1DB4" w14:paraId="0D53DB2F" w14:textId="77777777" w:rsidTr="00A55EBF">
        <w:trPr>
          <w:trHeight w:val="20"/>
        </w:trPr>
        <w:tc>
          <w:tcPr>
            <w:tcW w:w="0" w:type="auto"/>
            <w:vAlign w:val="bottom"/>
            <w:hideMark/>
          </w:tcPr>
          <w:p w14:paraId="55B49F65" w14:textId="77777777" w:rsidR="0061059B" w:rsidRPr="000F1DB4" w:rsidRDefault="0061059B" w:rsidP="00A55EBF">
            <w:r w:rsidRPr="000F1DB4">
              <w:t>Psychology</w:t>
            </w:r>
          </w:p>
        </w:tc>
      </w:tr>
      <w:tr w:rsidR="0061059B" w:rsidRPr="000F1DB4" w14:paraId="22F3F850" w14:textId="77777777" w:rsidTr="00A55EBF">
        <w:trPr>
          <w:trHeight w:val="20"/>
        </w:trPr>
        <w:tc>
          <w:tcPr>
            <w:tcW w:w="0" w:type="auto"/>
            <w:vAlign w:val="bottom"/>
            <w:hideMark/>
          </w:tcPr>
          <w:p w14:paraId="650C465B" w14:textId="77777777" w:rsidR="0061059B" w:rsidRPr="000F1DB4" w:rsidRDefault="0061059B" w:rsidP="00A55EBF">
            <w:r w:rsidRPr="000F1DB4">
              <w:t>Public Policy and Management</w:t>
            </w:r>
          </w:p>
        </w:tc>
      </w:tr>
      <w:tr w:rsidR="0061059B" w:rsidRPr="000F1DB4" w14:paraId="3699D3E4" w14:textId="77777777" w:rsidTr="00A55EBF">
        <w:trPr>
          <w:trHeight w:val="20"/>
        </w:trPr>
        <w:tc>
          <w:tcPr>
            <w:tcW w:w="0" w:type="auto"/>
            <w:vAlign w:val="bottom"/>
            <w:hideMark/>
          </w:tcPr>
          <w:p w14:paraId="0489D415" w14:textId="77777777" w:rsidR="0061059B" w:rsidRPr="000F1DB4" w:rsidRDefault="0061059B" w:rsidP="00A55EBF">
            <w:r w:rsidRPr="000F1DB4">
              <w:t>Public Health</w:t>
            </w:r>
          </w:p>
        </w:tc>
      </w:tr>
      <w:tr w:rsidR="0061059B" w:rsidRPr="000F1DB4" w14:paraId="4F303585" w14:textId="77777777" w:rsidTr="00A55EBF">
        <w:trPr>
          <w:trHeight w:val="20"/>
        </w:trPr>
        <w:tc>
          <w:tcPr>
            <w:tcW w:w="0" w:type="auto"/>
            <w:vAlign w:val="bottom"/>
            <w:hideMark/>
          </w:tcPr>
          <w:p w14:paraId="46629663" w14:textId="77777777" w:rsidR="0061059B" w:rsidRPr="000F1DB4" w:rsidRDefault="0061059B" w:rsidP="00A55EBF">
            <w:r w:rsidRPr="000F1DB4">
              <w:t>Rural Sociology</w:t>
            </w:r>
          </w:p>
        </w:tc>
      </w:tr>
      <w:tr w:rsidR="0061059B" w:rsidRPr="000F1DB4" w14:paraId="2580345B" w14:textId="77777777" w:rsidTr="00A55EBF">
        <w:trPr>
          <w:trHeight w:val="20"/>
        </w:trPr>
        <w:tc>
          <w:tcPr>
            <w:tcW w:w="0" w:type="auto"/>
            <w:vAlign w:val="bottom"/>
            <w:hideMark/>
          </w:tcPr>
          <w:p w14:paraId="07821C31" w14:textId="77777777" w:rsidR="0061059B" w:rsidRPr="000F1DB4" w:rsidRDefault="0061059B" w:rsidP="00A55EBF">
            <w:r w:rsidRPr="000F1DB4">
              <w:t>Slavic and East European Languages and Cultures</w:t>
            </w:r>
          </w:p>
        </w:tc>
      </w:tr>
      <w:tr w:rsidR="0061059B" w:rsidRPr="000F1DB4" w14:paraId="448E3CE2" w14:textId="77777777" w:rsidTr="00A55EBF">
        <w:trPr>
          <w:trHeight w:val="20"/>
        </w:trPr>
        <w:tc>
          <w:tcPr>
            <w:tcW w:w="0" w:type="auto"/>
            <w:vAlign w:val="bottom"/>
            <w:hideMark/>
          </w:tcPr>
          <w:p w14:paraId="42655582" w14:textId="77777777" w:rsidR="0061059B" w:rsidRPr="000F1DB4" w:rsidRDefault="0061059B" w:rsidP="00A55EBF">
            <w:r w:rsidRPr="000F1DB4">
              <w:t>Slavic and East European Studies</w:t>
            </w:r>
          </w:p>
        </w:tc>
      </w:tr>
      <w:tr w:rsidR="0061059B" w:rsidRPr="000F1DB4" w14:paraId="061E3147" w14:textId="77777777" w:rsidTr="00A55EBF">
        <w:trPr>
          <w:trHeight w:val="20"/>
        </w:trPr>
        <w:tc>
          <w:tcPr>
            <w:tcW w:w="0" w:type="auto"/>
            <w:vAlign w:val="bottom"/>
            <w:hideMark/>
          </w:tcPr>
          <w:p w14:paraId="1FC29015" w14:textId="77777777" w:rsidR="0061059B" w:rsidRPr="000F1DB4" w:rsidRDefault="0061059B" w:rsidP="00A55EBF">
            <w:r w:rsidRPr="000F1DB4">
              <w:t xml:space="preserve">Specialized </w:t>
            </w:r>
            <w:proofErr w:type="gramStart"/>
            <w:r w:rsidRPr="000F1DB4">
              <w:t>Master in Business</w:t>
            </w:r>
            <w:proofErr w:type="gramEnd"/>
            <w:r w:rsidRPr="000F1DB4">
              <w:t xml:space="preserve"> - Finance</w:t>
            </w:r>
          </w:p>
        </w:tc>
      </w:tr>
      <w:tr w:rsidR="0061059B" w:rsidRPr="000F1DB4" w14:paraId="0DFBD829" w14:textId="77777777" w:rsidTr="00A55EBF">
        <w:trPr>
          <w:trHeight w:val="20"/>
        </w:trPr>
        <w:tc>
          <w:tcPr>
            <w:tcW w:w="0" w:type="auto"/>
            <w:vAlign w:val="bottom"/>
            <w:hideMark/>
          </w:tcPr>
          <w:p w14:paraId="4F551462" w14:textId="77777777" w:rsidR="0061059B" w:rsidRPr="000F1DB4" w:rsidRDefault="0061059B" w:rsidP="00A55EBF">
            <w:r w:rsidRPr="000F1DB4">
              <w:t xml:space="preserve">Specialized </w:t>
            </w:r>
            <w:proofErr w:type="gramStart"/>
            <w:r w:rsidRPr="000F1DB4">
              <w:t>Master in Business</w:t>
            </w:r>
            <w:proofErr w:type="gramEnd"/>
            <w:r w:rsidRPr="000F1DB4">
              <w:t xml:space="preserve"> - Logistics</w:t>
            </w:r>
          </w:p>
        </w:tc>
      </w:tr>
      <w:tr w:rsidR="0061059B" w:rsidRPr="000F1DB4" w14:paraId="4CD96DF6" w14:textId="77777777" w:rsidTr="00A55EBF">
        <w:trPr>
          <w:trHeight w:val="20"/>
        </w:trPr>
        <w:tc>
          <w:tcPr>
            <w:tcW w:w="0" w:type="auto"/>
            <w:vAlign w:val="bottom"/>
            <w:hideMark/>
          </w:tcPr>
          <w:p w14:paraId="11A0473B" w14:textId="77777777" w:rsidR="0061059B" w:rsidRPr="000F1DB4" w:rsidRDefault="0061059B" w:rsidP="00A55EBF">
            <w:r w:rsidRPr="000F1DB4">
              <w:t xml:space="preserve">Specialized </w:t>
            </w:r>
            <w:proofErr w:type="gramStart"/>
            <w:r w:rsidRPr="000F1DB4">
              <w:t>Master in Business</w:t>
            </w:r>
            <w:proofErr w:type="gramEnd"/>
            <w:r w:rsidRPr="000F1DB4">
              <w:t xml:space="preserve"> - Marketing</w:t>
            </w:r>
          </w:p>
        </w:tc>
      </w:tr>
      <w:tr w:rsidR="0061059B" w:rsidRPr="000F1DB4" w14:paraId="0D07CCB9" w14:textId="77777777" w:rsidTr="00A55EBF">
        <w:trPr>
          <w:trHeight w:val="20"/>
        </w:trPr>
        <w:tc>
          <w:tcPr>
            <w:tcW w:w="0" w:type="auto"/>
            <w:vAlign w:val="bottom"/>
            <w:hideMark/>
          </w:tcPr>
          <w:p w14:paraId="4C5C53CD" w14:textId="77777777" w:rsidR="0061059B" w:rsidRPr="000F1DB4" w:rsidRDefault="0061059B" w:rsidP="00A55EBF">
            <w:r w:rsidRPr="000F1DB4">
              <w:t>Sociology</w:t>
            </w:r>
          </w:p>
        </w:tc>
      </w:tr>
      <w:tr w:rsidR="0061059B" w:rsidRPr="000F1DB4" w14:paraId="28A23E5F" w14:textId="77777777" w:rsidTr="00A55EBF">
        <w:trPr>
          <w:trHeight w:val="20"/>
        </w:trPr>
        <w:tc>
          <w:tcPr>
            <w:tcW w:w="0" w:type="auto"/>
            <w:vAlign w:val="bottom"/>
            <w:hideMark/>
          </w:tcPr>
          <w:p w14:paraId="7F45823C" w14:textId="77777777" w:rsidR="0061059B" w:rsidRPr="000F1DB4" w:rsidRDefault="0061059B" w:rsidP="00A55EBF">
            <w:r w:rsidRPr="000F1DB4">
              <w:t>Social Work</w:t>
            </w:r>
          </w:p>
        </w:tc>
      </w:tr>
      <w:tr w:rsidR="0061059B" w:rsidRPr="000F1DB4" w14:paraId="65EBAD94" w14:textId="77777777" w:rsidTr="00A55EBF">
        <w:trPr>
          <w:trHeight w:val="20"/>
        </w:trPr>
        <w:tc>
          <w:tcPr>
            <w:tcW w:w="0" w:type="auto"/>
            <w:vAlign w:val="bottom"/>
            <w:hideMark/>
          </w:tcPr>
          <w:p w14:paraId="733F7EAD" w14:textId="77777777" w:rsidR="0061059B" w:rsidRPr="000F1DB4" w:rsidRDefault="0061059B" w:rsidP="00A55EBF">
            <w:r w:rsidRPr="000F1DB4">
              <w:t>Spanish &amp; Portuguese</w:t>
            </w:r>
          </w:p>
        </w:tc>
      </w:tr>
      <w:tr w:rsidR="0061059B" w:rsidRPr="000F1DB4" w14:paraId="44B948CE" w14:textId="77777777" w:rsidTr="00A55EBF">
        <w:trPr>
          <w:trHeight w:val="20"/>
        </w:trPr>
        <w:tc>
          <w:tcPr>
            <w:tcW w:w="0" w:type="auto"/>
            <w:vAlign w:val="bottom"/>
            <w:hideMark/>
          </w:tcPr>
          <w:p w14:paraId="1D6EF4FD" w14:textId="77777777" w:rsidR="0061059B" w:rsidRPr="000F1DB4" w:rsidRDefault="0061059B" w:rsidP="00A55EBF">
            <w:r w:rsidRPr="000F1DB4">
              <w:t>Speech and Hearing Science</w:t>
            </w:r>
          </w:p>
        </w:tc>
      </w:tr>
      <w:tr w:rsidR="0061059B" w:rsidRPr="000F1DB4" w14:paraId="6DA6EDC7" w14:textId="77777777" w:rsidTr="00A55EBF">
        <w:trPr>
          <w:trHeight w:val="20"/>
        </w:trPr>
        <w:tc>
          <w:tcPr>
            <w:tcW w:w="0" w:type="auto"/>
            <w:vAlign w:val="bottom"/>
            <w:hideMark/>
          </w:tcPr>
          <w:p w14:paraId="132AD7D6" w14:textId="77777777" w:rsidR="0061059B" w:rsidRPr="000F1DB4" w:rsidRDefault="0061059B" w:rsidP="00A55EBF">
            <w:r w:rsidRPr="000F1DB4">
              <w:t>Speech Language Pathology</w:t>
            </w:r>
          </w:p>
        </w:tc>
      </w:tr>
      <w:tr w:rsidR="0061059B" w:rsidRPr="000F1DB4" w14:paraId="7AF4CF20" w14:textId="77777777" w:rsidTr="00A55EBF">
        <w:trPr>
          <w:trHeight w:val="20"/>
        </w:trPr>
        <w:tc>
          <w:tcPr>
            <w:tcW w:w="0" w:type="auto"/>
            <w:vAlign w:val="bottom"/>
            <w:hideMark/>
          </w:tcPr>
          <w:p w14:paraId="37FCDE9C" w14:textId="77777777" w:rsidR="0061059B" w:rsidRPr="000F1DB4" w:rsidRDefault="0061059B" w:rsidP="00A55EBF">
            <w:r w:rsidRPr="000F1DB4">
              <w:t>Sports Coaching</w:t>
            </w:r>
          </w:p>
        </w:tc>
      </w:tr>
      <w:tr w:rsidR="0061059B" w:rsidRPr="000F1DB4" w14:paraId="4AC6943F" w14:textId="77777777" w:rsidTr="00A55EBF">
        <w:trPr>
          <w:trHeight w:val="20"/>
        </w:trPr>
        <w:tc>
          <w:tcPr>
            <w:tcW w:w="0" w:type="auto"/>
            <w:vAlign w:val="bottom"/>
            <w:hideMark/>
          </w:tcPr>
          <w:p w14:paraId="1CBAF145" w14:textId="77777777" w:rsidR="0061059B" w:rsidRPr="000F1DB4" w:rsidRDefault="0061059B" w:rsidP="00A55EBF">
            <w:r w:rsidRPr="000F1DB4">
              <w:t>Statistics</w:t>
            </w:r>
          </w:p>
        </w:tc>
      </w:tr>
      <w:tr w:rsidR="0061059B" w:rsidRPr="000F1DB4" w14:paraId="7D3DF4D1" w14:textId="77777777" w:rsidTr="00A55EBF">
        <w:trPr>
          <w:trHeight w:val="20"/>
        </w:trPr>
        <w:tc>
          <w:tcPr>
            <w:tcW w:w="0" w:type="auto"/>
            <w:vAlign w:val="bottom"/>
            <w:hideMark/>
          </w:tcPr>
          <w:p w14:paraId="3F3206DC" w14:textId="77777777" w:rsidR="0061059B" w:rsidRPr="000F1DB4" w:rsidRDefault="0061059B" w:rsidP="00A55EBF">
            <w:r w:rsidRPr="000F1DB4">
              <w:t>Teaching and Learning</w:t>
            </w:r>
          </w:p>
        </w:tc>
      </w:tr>
      <w:tr w:rsidR="0061059B" w:rsidRPr="000F1DB4" w14:paraId="2EA9EFF2" w14:textId="77777777" w:rsidTr="00A55EBF">
        <w:trPr>
          <w:trHeight w:val="20"/>
        </w:trPr>
        <w:tc>
          <w:tcPr>
            <w:tcW w:w="0" w:type="auto"/>
            <w:vAlign w:val="bottom"/>
            <w:hideMark/>
          </w:tcPr>
          <w:p w14:paraId="4CE60065" w14:textId="77777777" w:rsidR="0061059B" w:rsidRPr="000F1DB4" w:rsidRDefault="0061059B" w:rsidP="00A55EBF">
            <w:r w:rsidRPr="000F1DB4">
              <w:t>Theatre</w:t>
            </w:r>
          </w:p>
        </w:tc>
      </w:tr>
      <w:tr w:rsidR="0061059B" w:rsidRPr="000F1DB4" w14:paraId="2BFEBE06" w14:textId="77777777" w:rsidTr="00A55EBF">
        <w:trPr>
          <w:trHeight w:val="20"/>
        </w:trPr>
        <w:tc>
          <w:tcPr>
            <w:tcW w:w="0" w:type="auto"/>
            <w:vAlign w:val="bottom"/>
            <w:hideMark/>
          </w:tcPr>
          <w:p w14:paraId="4866D4CE" w14:textId="77777777" w:rsidR="0061059B" w:rsidRPr="000F1DB4" w:rsidRDefault="0061059B" w:rsidP="00A55EBF">
            <w:r w:rsidRPr="000F1DB4">
              <w:t>Translational Plant Sciences</w:t>
            </w:r>
          </w:p>
        </w:tc>
      </w:tr>
      <w:tr w:rsidR="0061059B" w:rsidRPr="000F1DB4" w14:paraId="5928DBBD" w14:textId="77777777" w:rsidTr="00A55EBF">
        <w:trPr>
          <w:trHeight w:val="20"/>
        </w:trPr>
        <w:tc>
          <w:tcPr>
            <w:tcW w:w="0" w:type="auto"/>
            <w:vAlign w:val="bottom"/>
            <w:hideMark/>
          </w:tcPr>
          <w:p w14:paraId="66CCC831" w14:textId="77777777" w:rsidR="0061059B" w:rsidRPr="000F1DB4" w:rsidRDefault="0061059B" w:rsidP="00A55EBF">
            <w:r w:rsidRPr="000F1DB4">
              <w:t>Fashion and Retail Studies</w:t>
            </w:r>
          </w:p>
        </w:tc>
      </w:tr>
      <w:tr w:rsidR="0061059B" w:rsidRPr="000F1DB4" w14:paraId="24A51794" w14:textId="77777777" w:rsidTr="00A55EBF">
        <w:trPr>
          <w:trHeight w:val="20"/>
        </w:trPr>
        <w:tc>
          <w:tcPr>
            <w:tcW w:w="0" w:type="auto"/>
            <w:vAlign w:val="bottom"/>
            <w:hideMark/>
          </w:tcPr>
          <w:p w14:paraId="0F82B6A2" w14:textId="77777777" w:rsidR="0061059B" w:rsidRPr="000F1DB4" w:rsidRDefault="0061059B" w:rsidP="00A55EBF">
            <w:r w:rsidRPr="000F1DB4">
              <w:t>Vision Science</w:t>
            </w:r>
          </w:p>
        </w:tc>
      </w:tr>
      <w:tr w:rsidR="0061059B" w:rsidRPr="000F1DB4" w14:paraId="7A5687EB" w14:textId="77777777" w:rsidTr="00A55EBF">
        <w:trPr>
          <w:trHeight w:val="20"/>
        </w:trPr>
        <w:tc>
          <w:tcPr>
            <w:tcW w:w="0" w:type="auto"/>
            <w:vAlign w:val="bottom"/>
            <w:hideMark/>
          </w:tcPr>
          <w:p w14:paraId="6C86617A" w14:textId="77777777" w:rsidR="0061059B" w:rsidRPr="000F1DB4" w:rsidRDefault="0061059B" w:rsidP="00A55EBF">
            <w:r w:rsidRPr="000F1DB4">
              <w:t>Welding Engineering</w:t>
            </w:r>
          </w:p>
        </w:tc>
      </w:tr>
      <w:tr w:rsidR="0061059B" w:rsidRPr="000F1DB4" w14:paraId="4A216D88" w14:textId="77777777" w:rsidTr="00A55EBF">
        <w:trPr>
          <w:trHeight w:val="20"/>
        </w:trPr>
        <w:tc>
          <w:tcPr>
            <w:tcW w:w="0" w:type="auto"/>
            <w:vAlign w:val="bottom"/>
            <w:hideMark/>
          </w:tcPr>
          <w:p w14:paraId="64A93349" w14:textId="77777777" w:rsidR="0061059B" w:rsidRPr="000F1DB4" w:rsidRDefault="0061059B" w:rsidP="00A55EBF">
            <w:r w:rsidRPr="000F1DB4">
              <w:t>Women's, Gender, and Sexuality Studies</w:t>
            </w:r>
          </w:p>
        </w:tc>
      </w:tr>
      <w:tr w:rsidR="0061059B" w:rsidRPr="000F1DB4" w14:paraId="1A1DE100" w14:textId="77777777" w:rsidTr="00A55EBF">
        <w:trPr>
          <w:trHeight w:val="20"/>
        </w:trPr>
        <w:tc>
          <w:tcPr>
            <w:tcW w:w="0" w:type="auto"/>
            <w:vAlign w:val="bottom"/>
            <w:hideMark/>
          </w:tcPr>
          <w:p w14:paraId="7F73D777" w14:textId="77777777" w:rsidR="0061059B" w:rsidRPr="000F1DB4" w:rsidRDefault="0061059B" w:rsidP="00A55EBF">
            <w:r w:rsidRPr="000F1DB4">
              <w:t>Women's Studies</w:t>
            </w:r>
          </w:p>
        </w:tc>
      </w:tr>
    </w:tbl>
    <w:p w14:paraId="074D7EB7" w14:textId="77777777" w:rsidR="0061059B" w:rsidRPr="000F1DB4" w:rsidRDefault="0061059B" w:rsidP="0061059B"/>
    <w:p w14:paraId="4302F16C" w14:textId="77777777" w:rsidR="0061059B" w:rsidRPr="000F1DB4" w:rsidRDefault="0061059B" w:rsidP="0061059B">
      <w:pPr>
        <w:sectPr w:rsidR="0061059B" w:rsidRPr="000F1DB4" w:rsidSect="00A55EBF">
          <w:pgSz w:w="12240" w:h="15840"/>
          <w:pgMar w:top="1584" w:right="1440" w:bottom="1584" w:left="2160" w:header="720" w:footer="1584" w:gutter="0"/>
          <w:cols w:space="720"/>
          <w:docGrid w:linePitch="360"/>
        </w:sectPr>
      </w:pPr>
    </w:p>
    <w:p w14:paraId="62F485E3" w14:textId="77777777" w:rsidR="0061059B" w:rsidRDefault="00DB0ECF" w:rsidP="0004216D">
      <w:pPr>
        <w:pStyle w:val="Heading1"/>
      </w:pPr>
      <w:bookmarkStart w:id="19" w:name="_Toc493073262"/>
      <w:r>
        <w:lastRenderedPageBreak/>
        <w:t>Appendix B</w:t>
      </w:r>
      <w:r w:rsidR="00C35D61">
        <w:t>.</w:t>
      </w:r>
      <w:r w:rsidR="0004216D">
        <w:t xml:space="preserve"> Landscaped Page</w:t>
      </w:r>
      <w:bookmarkEnd w:id="19"/>
    </w:p>
    <w:p w14:paraId="59C14482" w14:textId="77777777" w:rsidR="00F654F4" w:rsidRDefault="0004216D" w:rsidP="0061059B">
      <w:pPr>
        <w:tabs>
          <w:tab w:val="left" w:pos="921"/>
        </w:tabs>
        <w:spacing w:line="480" w:lineRule="auto"/>
      </w:pPr>
      <w:r>
        <w:t>If your document contains a figure or table that is to</w:t>
      </w:r>
      <w:r w:rsidR="00353643">
        <w:t>o</w:t>
      </w:r>
      <w:r>
        <w:t xml:space="preserve"> wide </w:t>
      </w:r>
      <w:r w:rsidR="00353643">
        <w:t xml:space="preserve">to fit on a page </w:t>
      </w:r>
      <w:r w:rsidR="00053D68">
        <w:t xml:space="preserve">in </w:t>
      </w:r>
      <w:r w:rsidR="00353643">
        <w:t xml:space="preserve">portrait </w:t>
      </w:r>
      <w:r w:rsidR="00053D68">
        <w:t xml:space="preserve">format </w:t>
      </w:r>
      <w:r w:rsidR="00353643">
        <w:t>it may be necessary to place the illustration in your document landscaped.  The top of the illustration goes to the binding edge</w:t>
      </w:r>
      <w:r w:rsidR="00F654F4">
        <w:t>.  The legend/caption is in the same orientation as the illustration.</w:t>
      </w:r>
      <w:r w:rsidR="00053D68">
        <w:t xml:space="preserve">  </w:t>
      </w:r>
    </w:p>
    <w:p w14:paraId="666E1068" w14:textId="77777777" w:rsidR="00F654F4" w:rsidRDefault="00F654F4" w:rsidP="0061059B">
      <w:pPr>
        <w:tabs>
          <w:tab w:val="left" w:pos="921"/>
        </w:tabs>
        <w:spacing w:line="480" w:lineRule="auto"/>
        <w:sectPr w:rsidR="00F654F4" w:rsidSect="00475CFB">
          <w:pgSz w:w="12240" w:h="15840"/>
          <w:pgMar w:top="1440" w:right="1440" w:bottom="1440" w:left="2160" w:header="720" w:footer="1584" w:gutter="0"/>
          <w:cols w:space="720"/>
          <w:docGrid w:linePitch="360"/>
        </w:sectPr>
      </w:pPr>
      <w:r>
        <w:t xml:space="preserve">  </w:t>
      </w:r>
    </w:p>
    <w:p w14:paraId="2778562D" w14:textId="77777777" w:rsidR="00F654F4" w:rsidRDefault="00F654F4" w:rsidP="0061059B">
      <w:pPr>
        <w:tabs>
          <w:tab w:val="left" w:pos="921"/>
        </w:tabs>
        <w:spacing w:line="480" w:lineRule="auto"/>
      </w:pPr>
      <w:r>
        <w:rPr>
          <w:noProof/>
        </w:rPr>
        <w:lastRenderedPageBreak/>
        <w:drawing>
          <wp:anchor distT="0" distB="0" distL="114300" distR="114300" simplePos="0" relativeHeight="251686912" behindDoc="0" locked="0" layoutInCell="1" allowOverlap="1" wp14:anchorId="7DEE3156" wp14:editId="35E7AE59">
            <wp:simplePos x="0" y="0"/>
            <wp:positionH relativeFrom="margin">
              <wp:posOffset>1270000</wp:posOffset>
            </wp:positionH>
            <wp:positionV relativeFrom="page">
              <wp:posOffset>1377950</wp:posOffset>
            </wp:positionV>
            <wp:extent cx="6896100" cy="4051300"/>
            <wp:effectExtent l="0" t="0" r="0" b="635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E8EC182" w14:textId="77777777" w:rsidR="00F654F4" w:rsidRDefault="00F654F4" w:rsidP="00F654F4"/>
    <w:p w14:paraId="55A264CD" w14:textId="77777777" w:rsidR="00F654F4" w:rsidRDefault="00F654F4" w:rsidP="00F654F4"/>
    <w:p w14:paraId="5201FEBD" w14:textId="77777777" w:rsidR="00F654F4" w:rsidRDefault="00F654F4" w:rsidP="00F654F4"/>
    <w:p w14:paraId="31967293" w14:textId="77777777" w:rsidR="00F654F4" w:rsidRDefault="00F654F4" w:rsidP="00F654F4"/>
    <w:p w14:paraId="73B64A0A" w14:textId="77777777" w:rsidR="00F654F4" w:rsidRDefault="00F654F4" w:rsidP="00F654F4"/>
    <w:p w14:paraId="33435D44" w14:textId="77777777" w:rsidR="00F654F4" w:rsidRDefault="00F654F4" w:rsidP="00F654F4"/>
    <w:p w14:paraId="3A5DC874" w14:textId="77777777" w:rsidR="00F654F4" w:rsidRDefault="00F654F4" w:rsidP="00F654F4"/>
    <w:p w14:paraId="3ADFE04F" w14:textId="77777777" w:rsidR="00F654F4" w:rsidRDefault="00F654F4" w:rsidP="00F654F4"/>
    <w:p w14:paraId="39AD0C31" w14:textId="77777777" w:rsidR="00F654F4" w:rsidRDefault="00F654F4" w:rsidP="00F654F4"/>
    <w:p w14:paraId="3EB9974E" w14:textId="77777777" w:rsidR="00F654F4" w:rsidRDefault="00F654F4" w:rsidP="00F654F4"/>
    <w:p w14:paraId="70EE6D90" w14:textId="77777777" w:rsidR="00F654F4" w:rsidRDefault="00F654F4" w:rsidP="00F654F4"/>
    <w:p w14:paraId="05EE328A" w14:textId="77777777" w:rsidR="00F654F4" w:rsidRDefault="00F654F4" w:rsidP="00F654F4"/>
    <w:p w14:paraId="1E158A1D" w14:textId="77777777" w:rsidR="00F654F4" w:rsidRDefault="00053D68" w:rsidP="00F654F4">
      <w:r>
        <w:rPr>
          <w:noProof/>
        </w:rPr>
        <mc:AlternateContent>
          <mc:Choice Requires="wps">
            <w:drawing>
              <wp:anchor distT="0" distB="0" distL="114300" distR="114300" simplePos="0" relativeHeight="251687936" behindDoc="0" locked="0" layoutInCell="1" allowOverlap="1" wp14:anchorId="14185AC9" wp14:editId="055F8B51">
                <wp:simplePos x="0" y="0"/>
                <wp:positionH relativeFrom="page">
                  <wp:posOffset>990600</wp:posOffset>
                </wp:positionH>
                <wp:positionV relativeFrom="margin">
                  <wp:posOffset>2455545</wp:posOffset>
                </wp:positionV>
                <wp:extent cx="431800" cy="34925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431800" cy="349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E2503" w14:textId="77777777" w:rsidR="00F654F4" w:rsidRDefault="00F654F4" w:rsidP="00F654F4">
                            <w:r>
                              <w:t>1</w:t>
                            </w:r>
                            <w:r w:rsidR="00DB0ECF">
                              <w:t>8</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185AC9" id="Text Box 2" o:spid="_x0000_s1032" type="#_x0000_t202" style="position:absolute;margin-left:78pt;margin-top:193.35pt;width:34pt;height:27.5pt;z-index:25168793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" fillcolor="white [3201]" stroked="f" strokeweight=".5pt">
                <v:textbox style="layout-flow:vertical">
                  <w:txbxContent>
                    <w:p w14:paraId="245E2503" w14:textId="77777777" w:rsidR="00F654F4" w:rsidRDefault="00F654F4" w:rsidP="00F654F4">
                      <w:r>
                        <w:t>1</w:t>
                      </w:r>
                      <w:r w:rsidR="00DB0ECF">
                        <w:t>8</w:t>
                      </w:r>
                    </w:p>
                  </w:txbxContent>
                </v:textbox>
                <w10:wrap anchorx="page" anchory="margin"/>
              </v:shape>
            </w:pict>
          </mc:Fallback>
        </mc:AlternateContent>
      </w:r>
    </w:p>
    <w:p w14:paraId="3B6033EE" w14:textId="77777777" w:rsidR="00F654F4" w:rsidRDefault="00F654F4" w:rsidP="00F654F4"/>
    <w:p w14:paraId="74B5108B" w14:textId="77777777" w:rsidR="00F654F4" w:rsidRDefault="00F654F4" w:rsidP="00F654F4"/>
    <w:p w14:paraId="61489197" w14:textId="77777777" w:rsidR="00F654F4" w:rsidRDefault="00F654F4" w:rsidP="00F654F4"/>
    <w:p w14:paraId="380639AE" w14:textId="77777777" w:rsidR="00F654F4" w:rsidRDefault="00F654F4" w:rsidP="00F654F4"/>
    <w:p w14:paraId="61DF8A4C" w14:textId="77777777" w:rsidR="00F654F4" w:rsidRDefault="00F654F4" w:rsidP="00F654F4"/>
    <w:p w14:paraId="57C96764" w14:textId="77777777" w:rsidR="00F654F4" w:rsidRDefault="00F654F4" w:rsidP="00F654F4"/>
    <w:p w14:paraId="649042BD" w14:textId="77777777" w:rsidR="00F654F4" w:rsidRDefault="00F654F4" w:rsidP="00F654F4"/>
    <w:p w14:paraId="0D5D3D95" w14:textId="77777777" w:rsidR="00F654F4" w:rsidRDefault="00F654F4" w:rsidP="00F654F4"/>
    <w:p w14:paraId="4D102657" w14:textId="77777777" w:rsidR="00F654F4" w:rsidRDefault="00F654F4" w:rsidP="00F654F4"/>
    <w:p w14:paraId="7F9BADB2" w14:textId="77777777" w:rsidR="0004216D" w:rsidRDefault="00E74A07" w:rsidP="009B0748">
      <w:pPr>
        <w:pStyle w:val="Caption"/>
        <w:ind w:left="1440" w:firstLine="720"/>
      </w:pPr>
      <w:bookmarkStart w:id="20" w:name="_Toc493073376"/>
      <w:r>
        <w:rPr>
          <w:noProof/>
        </w:rPr>
        <mc:AlternateContent>
          <mc:Choice Requires="wps">
            <w:drawing>
              <wp:anchor distT="0" distB="0" distL="114300" distR="114300" simplePos="0" relativeHeight="251689984" behindDoc="0" locked="0" layoutInCell="1" allowOverlap="1" wp14:anchorId="3D70620A" wp14:editId="1B6DFBA4">
                <wp:simplePos x="0" y="0"/>
                <wp:positionH relativeFrom="page">
                  <wp:posOffset>4914900</wp:posOffset>
                </wp:positionH>
                <wp:positionV relativeFrom="page">
                  <wp:posOffset>6375400</wp:posOffset>
                </wp:positionV>
                <wp:extent cx="336550" cy="247650"/>
                <wp:effectExtent l="0" t="0" r="6350" b="0"/>
                <wp:wrapNone/>
                <wp:docPr id="21" name="Text Box 21"/>
                <wp:cNvGraphicFramePr/>
                <a:graphic xmlns:a="http://schemas.openxmlformats.org/drawingml/2006/main">
                  <a:graphicData uri="http://schemas.microsoft.com/office/word/2010/wordprocessingShape">
                    <wps:wsp>
                      <wps:cNvSpPr txBox="1"/>
                      <wps:spPr>
                        <a:xfrm>
                          <a:off x="0" y="0"/>
                          <a:ext cx="3365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1846F" w14:textId="77777777" w:rsidR="00E74A07" w:rsidRDefault="00E74A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70620A" id="Text Box 21" o:spid="_x0000_s1033" type="#_x0000_t202" style="position:absolute;left:0;text-align:left;margin-left:387pt;margin-top:502pt;width:26.5pt;height:19.5pt;z-index:2516899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" fillcolor="white [3201]" stroked="f" strokeweight=".5pt">
                <v:textbox>
                  <w:txbxContent>
                    <w:p w14:paraId="0FD1846F" w14:textId="77777777" w:rsidR="00E74A07" w:rsidRDefault="00E74A07"/>
                  </w:txbxContent>
                </v:textbox>
                <w10:wrap anchorx="page" anchory="page"/>
              </v:shape>
            </w:pict>
          </mc:Fallback>
        </mc:AlternateContent>
      </w:r>
      <w:r w:rsidR="00F654F4">
        <w:t xml:space="preserve">Figure </w:t>
      </w:r>
      <w:r w:rsidR="005258ED">
        <w:fldChar w:fldCharType="begin"/>
      </w:r>
      <w:r w:rsidR="005258ED">
        <w:instrText xml:space="preserve"> SEQ Figure \* ARABIC </w:instrText>
      </w:r>
      <w:r w:rsidR="005258ED">
        <w:fldChar w:fldCharType="separate"/>
      </w:r>
      <w:r w:rsidR="00C11236">
        <w:rPr>
          <w:noProof/>
        </w:rPr>
        <w:t>3</w:t>
      </w:r>
      <w:r w:rsidR="005258ED">
        <w:rPr>
          <w:noProof/>
        </w:rPr>
        <w:fldChar w:fldCharType="end"/>
      </w:r>
      <w:r w:rsidR="00F654F4">
        <w:t xml:space="preserve">  Sample Landscaped Page</w:t>
      </w:r>
      <w:bookmarkEnd w:id="20"/>
    </w:p>
    <w:sectPr w:rsidR="0004216D" w:rsidSect="009B0748">
      <w:pgSz w:w="15840" w:h="12240" w:orient="landscape"/>
      <w:pgMar w:top="2160" w:right="1440" w:bottom="1440" w:left="1440" w:header="720" w:footer="15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1B97" w14:textId="77777777" w:rsidR="00F16A4D" w:rsidRDefault="00F16A4D" w:rsidP="00185AC8">
      <w:r>
        <w:separator/>
      </w:r>
    </w:p>
  </w:endnote>
  <w:endnote w:type="continuationSeparator" w:id="0">
    <w:p w14:paraId="423B5E7F" w14:textId="77777777" w:rsidR="00F16A4D" w:rsidRDefault="00F16A4D" w:rsidP="0018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123798"/>
      <w:docPartObj>
        <w:docPartGallery w:val="Page Numbers (Bottom of Page)"/>
        <w:docPartUnique/>
      </w:docPartObj>
    </w:sdtPr>
    <w:sdtEndPr>
      <w:rPr>
        <w:noProof/>
      </w:rPr>
    </w:sdtEndPr>
    <w:sdtContent>
      <w:p w14:paraId="3C462449" w14:textId="77777777" w:rsidR="0004216D" w:rsidRDefault="0004216D">
        <w:pPr>
          <w:pStyle w:val="Footer"/>
          <w:jc w:val="center"/>
        </w:pPr>
        <w:r>
          <w:fldChar w:fldCharType="begin"/>
        </w:r>
        <w:r>
          <w:instrText xml:space="preserve"> PAGE   \* MERGEFORMAT </w:instrText>
        </w:r>
        <w:r>
          <w:fldChar w:fldCharType="separate"/>
        </w:r>
        <w:r w:rsidR="0089659C">
          <w:rPr>
            <w:noProof/>
          </w:rPr>
          <w:t>viii</w:t>
        </w:r>
        <w:r>
          <w:rPr>
            <w:noProof/>
          </w:rPr>
          <w:fldChar w:fldCharType="end"/>
        </w:r>
      </w:p>
    </w:sdtContent>
  </w:sdt>
  <w:p w14:paraId="69EACCA3" w14:textId="77777777" w:rsidR="0004216D" w:rsidRDefault="00042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1B22D" w14:textId="77777777" w:rsidR="00F16A4D" w:rsidRDefault="00F16A4D" w:rsidP="00185AC8">
      <w:r>
        <w:separator/>
      </w:r>
    </w:p>
  </w:footnote>
  <w:footnote w:type="continuationSeparator" w:id="0">
    <w:p w14:paraId="2905C418" w14:textId="77777777" w:rsidR="00F16A4D" w:rsidRDefault="00F16A4D" w:rsidP="00185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num w:numId="1" w16cid:durableId="179589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36"/>
    <w:rsid w:val="00023578"/>
    <w:rsid w:val="0004216D"/>
    <w:rsid w:val="00053D68"/>
    <w:rsid w:val="00080E6C"/>
    <w:rsid w:val="000B1ED6"/>
    <w:rsid w:val="001248B7"/>
    <w:rsid w:val="001278E5"/>
    <w:rsid w:val="00167958"/>
    <w:rsid w:val="00185AC8"/>
    <w:rsid w:val="001A11ED"/>
    <w:rsid w:val="001C2CA4"/>
    <w:rsid w:val="00201E23"/>
    <w:rsid w:val="002037B9"/>
    <w:rsid w:val="002A7737"/>
    <w:rsid w:val="002C04A1"/>
    <w:rsid w:val="002F329A"/>
    <w:rsid w:val="002F77F8"/>
    <w:rsid w:val="00310FB7"/>
    <w:rsid w:val="00313D5C"/>
    <w:rsid w:val="0033402B"/>
    <w:rsid w:val="0033498F"/>
    <w:rsid w:val="00350E03"/>
    <w:rsid w:val="00353643"/>
    <w:rsid w:val="003744C9"/>
    <w:rsid w:val="0039734B"/>
    <w:rsid w:val="00401724"/>
    <w:rsid w:val="00421068"/>
    <w:rsid w:val="00422C8C"/>
    <w:rsid w:val="00436344"/>
    <w:rsid w:val="004533E1"/>
    <w:rsid w:val="00475CFB"/>
    <w:rsid w:val="0052119A"/>
    <w:rsid w:val="005258ED"/>
    <w:rsid w:val="00527A65"/>
    <w:rsid w:val="005460DE"/>
    <w:rsid w:val="0061059B"/>
    <w:rsid w:val="00712827"/>
    <w:rsid w:val="007716F4"/>
    <w:rsid w:val="0077693B"/>
    <w:rsid w:val="007A4796"/>
    <w:rsid w:val="007F534E"/>
    <w:rsid w:val="00891819"/>
    <w:rsid w:val="0089659C"/>
    <w:rsid w:val="008C3A72"/>
    <w:rsid w:val="00954C21"/>
    <w:rsid w:val="00975563"/>
    <w:rsid w:val="009B0748"/>
    <w:rsid w:val="00A55EBF"/>
    <w:rsid w:val="00AC5B1A"/>
    <w:rsid w:val="00B152D9"/>
    <w:rsid w:val="00B518F4"/>
    <w:rsid w:val="00B53E01"/>
    <w:rsid w:val="00B72401"/>
    <w:rsid w:val="00B832EB"/>
    <w:rsid w:val="00C02BAC"/>
    <w:rsid w:val="00C11236"/>
    <w:rsid w:val="00C23E93"/>
    <w:rsid w:val="00C35D61"/>
    <w:rsid w:val="00C44D4D"/>
    <w:rsid w:val="00C45A79"/>
    <w:rsid w:val="00C50E89"/>
    <w:rsid w:val="00C579DA"/>
    <w:rsid w:val="00CB5590"/>
    <w:rsid w:val="00D46EB6"/>
    <w:rsid w:val="00D80B60"/>
    <w:rsid w:val="00D81650"/>
    <w:rsid w:val="00D82D76"/>
    <w:rsid w:val="00DB0ECF"/>
    <w:rsid w:val="00DE0317"/>
    <w:rsid w:val="00E10D2F"/>
    <w:rsid w:val="00E74A07"/>
    <w:rsid w:val="00E831A9"/>
    <w:rsid w:val="00E87ABA"/>
    <w:rsid w:val="00E966D7"/>
    <w:rsid w:val="00EA0EE5"/>
    <w:rsid w:val="00F16A4D"/>
    <w:rsid w:val="00F259C6"/>
    <w:rsid w:val="00F631FF"/>
    <w:rsid w:val="00F654F4"/>
    <w:rsid w:val="00FE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475B5"/>
  <w15:chartTrackingRefBased/>
  <w15:docId w15:val="{D1190A1C-02F7-4A3C-BB11-53CE8FAD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FB7"/>
    <w:rPr>
      <w:rFonts w:ascii="Times New Roman" w:hAnsi="Times New Roman"/>
    </w:rPr>
  </w:style>
  <w:style w:type="paragraph" w:styleId="Heading1">
    <w:name w:val="heading 1"/>
    <w:basedOn w:val="Normal"/>
    <w:next w:val="Normal"/>
    <w:link w:val="Heading1Char"/>
    <w:autoRedefine/>
    <w:uiPriority w:val="9"/>
    <w:qFormat/>
    <w:rsid w:val="00185AC8"/>
    <w:pPr>
      <w:keepNext/>
      <w:keepLines/>
      <w:pageBreakBefore/>
      <w:spacing w:before="1440" w:after="480"/>
      <w:jc w:val="center"/>
      <w:outlineLvl w:val="0"/>
    </w:pPr>
  </w:style>
  <w:style w:type="paragraph" w:styleId="Heading2">
    <w:name w:val="heading 2"/>
    <w:basedOn w:val="Normal"/>
    <w:next w:val="Normal"/>
    <w:link w:val="Heading2Char"/>
    <w:autoRedefine/>
    <w:uiPriority w:val="9"/>
    <w:unhideWhenUsed/>
    <w:qFormat/>
    <w:rsid w:val="00313D5C"/>
    <w:pPr>
      <w:keepNext/>
      <w:keepLines/>
      <w:spacing w:after="24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313D5C"/>
    <w:pPr>
      <w:keepNext/>
      <w:keepLines/>
      <w:spacing w:before="40" w:after="240"/>
      <w:ind w:left="720"/>
      <w:outlineLvl w:val="2"/>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91819"/>
    <w:pPr>
      <w:spacing w:after="240"/>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891819"/>
    <w:rPr>
      <w:rFonts w:ascii="Times New Roman" w:eastAsiaTheme="majorEastAsia" w:hAnsi="Times New Roman" w:cstheme="majorBidi"/>
      <w:spacing w:val="-10"/>
      <w:kern w:val="28"/>
      <w:szCs w:val="56"/>
    </w:rPr>
  </w:style>
  <w:style w:type="character" w:customStyle="1" w:styleId="Heading1Char">
    <w:name w:val="Heading 1 Char"/>
    <w:basedOn w:val="DefaultParagraphFont"/>
    <w:link w:val="Heading1"/>
    <w:uiPriority w:val="9"/>
    <w:rsid w:val="00185AC8"/>
    <w:rPr>
      <w:rFonts w:ascii="Times New Roman" w:hAnsi="Times New Roman"/>
    </w:rPr>
  </w:style>
  <w:style w:type="character" w:customStyle="1" w:styleId="Heading2Char">
    <w:name w:val="Heading 2 Char"/>
    <w:basedOn w:val="DefaultParagraphFont"/>
    <w:link w:val="Heading2"/>
    <w:uiPriority w:val="9"/>
    <w:rsid w:val="00313D5C"/>
    <w:rPr>
      <w:rFonts w:ascii="Times New Roman" w:eastAsiaTheme="majorEastAsia" w:hAnsi="Times New Roman" w:cstheme="majorBidi"/>
      <w:szCs w:val="26"/>
    </w:rPr>
  </w:style>
  <w:style w:type="paragraph" w:styleId="Caption">
    <w:name w:val="caption"/>
    <w:basedOn w:val="Normal"/>
    <w:next w:val="Normal"/>
    <w:autoRedefine/>
    <w:uiPriority w:val="35"/>
    <w:unhideWhenUsed/>
    <w:qFormat/>
    <w:rsid w:val="00CB5590"/>
    <w:pPr>
      <w:spacing w:after="200"/>
    </w:pPr>
    <w:rPr>
      <w:iCs/>
      <w:szCs w:val="18"/>
    </w:rPr>
  </w:style>
  <w:style w:type="paragraph" w:styleId="Header">
    <w:name w:val="header"/>
    <w:basedOn w:val="Normal"/>
    <w:link w:val="HeaderChar"/>
    <w:uiPriority w:val="99"/>
    <w:unhideWhenUsed/>
    <w:rsid w:val="00185AC8"/>
    <w:pPr>
      <w:tabs>
        <w:tab w:val="center" w:pos="4680"/>
        <w:tab w:val="right" w:pos="9360"/>
      </w:tabs>
    </w:pPr>
  </w:style>
  <w:style w:type="character" w:customStyle="1" w:styleId="HeaderChar">
    <w:name w:val="Header Char"/>
    <w:basedOn w:val="DefaultParagraphFont"/>
    <w:link w:val="Header"/>
    <w:uiPriority w:val="99"/>
    <w:rsid w:val="00185AC8"/>
    <w:rPr>
      <w:rFonts w:ascii="Times New Roman" w:hAnsi="Times New Roman"/>
    </w:rPr>
  </w:style>
  <w:style w:type="paragraph" w:styleId="Footer">
    <w:name w:val="footer"/>
    <w:basedOn w:val="Normal"/>
    <w:link w:val="FooterChar"/>
    <w:uiPriority w:val="99"/>
    <w:unhideWhenUsed/>
    <w:rsid w:val="00185AC8"/>
    <w:pPr>
      <w:tabs>
        <w:tab w:val="center" w:pos="4680"/>
        <w:tab w:val="right" w:pos="9360"/>
      </w:tabs>
    </w:pPr>
  </w:style>
  <w:style w:type="character" w:customStyle="1" w:styleId="FooterChar">
    <w:name w:val="Footer Char"/>
    <w:basedOn w:val="DefaultParagraphFont"/>
    <w:link w:val="Footer"/>
    <w:uiPriority w:val="99"/>
    <w:rsid w:val="00185AC8"/>
    <w:rPr>
      <w:rFonts w:ascii="Times New Roman" w:hAnsi="Times New Roman"/>
    </w:rPr>
  </w:style>
  <w:style w:type="paragraph" w:styleId="ListParagraph">
    <w:name w:val="List Paragraph"/>
    <w:basedOn w:val="Normal"/>
    <w:uiPriority w:val="34"/>
    <w:qFormat/>
    <w:rsid w:val="001A11ED"/>
    <w:pPr>
      <w:ind w:left="720"/>
      <w:contextualSpacing/>
    </w:pPr>
  </w:style>
  <w:style w:type="paragraph" w:styleId="TOCHeading">
    <w:name w:val="TOC Heading"/>
    <w:basedOn w:val="Heading1"/>
    <w:next w:val="Normal"/>
    <w:uiPriority w:val="39"/>
    <w:unhideWhenUsed/>
    <w:qFormat/>
    <w:rsid w:val="0077693B"/>
    <w:pPr>
      <w:pageBreakBefore w:val="0"/>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77693B"/>
    <w:pPr>
      <w:spacing w:after="100"/>
    </w:pPr>
  </w:style>
  <w:style w:type="character" w:styleId="Hyperlink">
    <w:name w:val="Hyperlink"/>
    <w:basedOn w:val="DefaultParagraphFont"/>
    <w:uiPriority w:val="99"/>
    <w:unhideWhenUsed/>
    <w:rsid w:val="0077693B"/>
    <w:rPr>
      <w:color w:val="0563C1" w:themeColor="hyperlink"/>
      <w:u w:val="single"/>
    </w:rPr>
  </w:style>
  <w:style w:type="paragraph" w:styleId="TableofFigures">
    <w:name w:val="table of figures"/>
    <w:basedOn w:val="Normal"/>
    <w:next w:val="Normal"/>
    <w:uiPriority w:val="99"/>
    <w:unhideWhenUsed/>
    <w:rsid w:val="0077693B"/>
  </w:style>
  <w:style w:type="character" w:customStyle="1" w:styleId="Heading3Char">
    <w:name w:val="Heading 3 Char"/>
    <w:basedOn w:val="DefaultParagraphFont"/>
    <w:link w:val="Heading3"/>
    <w:uiPriority w:val="9"/>
    <w:rsid w:val="00313D5C"/>
    <w:rPr>
      <w:rFonts w:ascii="Times New Roman" w:eastAsiaTheme="majorEastAsia" w:hAnsi="Times New Roman" w:cstheme="majorBidi"/>
    </w:rPr>
  </w:style>
  <w:style w:type="paragraph" w:styleId="TOC2">
    <w:name w:val="toc 2"/>
    <w:basedOn w:val="Normal"/>
    <w:next w:val="Normal"/>
    <w:autoRedefine/>
    <w:uiPriority w:val="39"/>
    <w:unhideWhenUsed/>
    <w:rsid w:val="00E831A9"/>
    <w:pPr>
      <w:spacing w:after="100"/>
      <w:ind w:left="240"/>
    </w:pPr>
  </w:style>
  <w:style w:type="paragraph" w:styleId="TOC3">
    <w:name w:val="toc 3"/>
    <w:basedOn w:val="Normal"/>
    <w:next w:val="Normal"/>
    <w:autoRedefine/>
    <w:uiPriority w:val="39"/>
    <w:unhideWhenUsed/>
    <w:rsid w:val="00E831A9"/>
    <w:pPr>
      <w:spacing w:after="100"/>
      <w:ind w:left="480"/>
    </w:pPr>
  </w:style>
  <w:style w:type="table" w:styleId="TableGrid">
    <w:name w:val="Table Grid"/>
    <w:basedOn w:val="TableNormal"/>
    <w:uiPriority w:val="39"/>
    <w:rsid w:val="00A55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037B9"/>
    <w:rPr>
      <w:color w:val="954F72" w:themeColor="followedHyperlink"/>
      <w:u w:val="single"/>
    </w:rPr>
  </w:style>
  <w:style w:type="character" w:styleId="PlaceholderText">
    <w:name w:val="Placeholder Text"/>
    <w:basedOn w:val="DefaultParagraphFont"/>
    <w:uiPriority w:val="99"/>
    <w:semiHidden/>
    <w:rsid w:val="001248B7"/>
    <w:rPr>
      <w:color w:val="808080"/>
    </w:rPr>
  </w:style>
  <w:style w:type="paragraph" w:styleId="BalloonText">
    <w:name w:val="Balloon Text"/>
    <w:basedOn w:val="Normal"/>
    <w:link w:val="BalloonTextChar"/>
    <w:uiPriority w:val="99"/>
    <w:semiHidden/>
    <w:unhideWhenUsed/>
    <w:rsid w:val="00F65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4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72724">
      <w:bodyDiv w:val="1"/>
      <w:marLeft w:val="0"/>
      <w:marRight w:val="0"/>
      <w:marTop w:val="0"/>
      <w:marBottom w:val="0"/>
      <w:divBdr>
        <w:top w:val="none" w:sz="0" w:space="0" w:color="auto"/>
        <w:left w:val="none" w:sz="0" w:space="0" w:color="auto"/>
        <w:bottom w:val="none" w:sz="0" w:space="0" w:color="auto"/>
        <w:right w:val="none" w:sz="0" w:space="0" w:color="auto"/>
      </w:divBdr>
      <w:divsChild>
        <w:div w:id="1848278707">
          <w:marLeft w:val="907"/>
          <w:marRight w:val="0"/>
          <w:marTop w:val="0"/>
          <w:marBottom w:val="0"/>
          <w:divBdr>
            <w:top w:val="none" w:sz="0" w:space="0" w:color="auto"/>
            <w:left w:val="none" w:sz="0" w:space="0" w:color="auto"/>
            <w:bottom w:val="none" w:sz="0" w:space="0" w:color="auto"/>
            <w:right w:val="none" w:sz="0" w:space="0" w:color="auto"/>
          </w:divBdr>
        </w:div>
      </w:divsChild>
    </w:div>
    <w:div w:id="173042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Downloads\Dissertation_Thesis_Template2020.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openxmlformats.org/officeDocument/2006/relationships/image" Target="../media/image3.jpeg"/><Relationship Id="rId1" Type="http://schemas.openxmlformats.org/officeDocument/2006/relationships/image" Target="../media/image2.jpeg"/></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2.jpeg"/><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4"/>
    </mc:Choice>
    <mc:Fallback>
      <c:style val="14"/>
    </mc:Fallback>
  </mc:AlternateContent>
  <c:chart>
    <c:autoTitleDeleted val="0"/>
    <c:plotArea>
      <c:layout/>
      <c:barChart>
        <c:barDir val="col"/>
        <c:grouping val="cluster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0AD-4532-A581-E273F2F8E3D8}"/>
            </c:ext>
          </c:extLst>
        </c:ser>
        <c:ser>
          <c:idx val="1"/>
          <c:order val="1"/>
          <c:tx>
            <c:strRef>
              <c:f>Sheet1!$C$1</c:f>
              <c:strCache>
                <c:ptCount val="1"/>
                <c:pt idx="0">
                  <c:v>Series 2</c:v>
                </c:pt>
              </c:strCache>
            </c:strRef>
          </c:tx>
          <c:spPr>
            <a:blipFill>
              <a:blip xmlns:r="http://schemas.openxmlformats.org/officeDocument/2006/relationships" r:embed="rId1"/>
              <a:tile tx="0" ty="0" sx="100000" sy="100000" flip="none" algn="tl"/>
            </a:blipFill>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0AD-4532-A581-E273F2F8E3D8}"/>
            </c:ext>
          </c:extLst>
        </c:ser>
        <c:ser>
          <c:idx val="2"/>
          <c:order val="2"/>
          <c:tx>
            <c:strRef>
              <c:f>Sheet1!$D$1</c:f>
              <c:strCache>
                <c:ptCount val="1"/>
                <c:pt idx="0">
                  <c:v>Series 3</c:v>
                </c:pt>
              </c:strCache>
            </c:strRef>
          </c:tx>
          <c:spPr>
            <a:blipFill>
              <a:blip xmlns:r="http://schemas.openxmlformats.org/officeDocument/2006/relationships" r:embed="rId2"/>
              <a:tile tx="0" ty="0" sx="100000" sy="100000" flip="none" algn="tl"/>
            </a:blipFill>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0AD-4532-A581-E273F2F8E3D8}"/>
            </c:ext>
          </c:extLst>
        </c:ser>
        <c:dLbls>
          <c:showLegendKey val="0"/>
          <c:showVal val="0"/>
          <c:showCatName val="0"/>
          <c:showSerName val="0"/>
          <c:showPercent val="0"/>
          <c:showBubbleSize val="0"/>
        </c:dLbls>
        <c:gapWidth val="150"/>
        <c:axId val="344024488"/>
        <c:axId val="344024880"/>
      </c:barChart>
      <c:catAx>
        <c:axId val="344024488"/>
        <c:scaling>
          <c:orientation val="minMax"/>
        </c:scaling>
        <c:delete val="0"/>
        <c:axPos val="b"/>
        <c:numFmt formatCode="General" sourceLinked="0"/>
        <c:majorTickMark val="out"/>
        <c:minorTickMark val="none"/>
        <c:tickLblPos val="nextTo"/>
        <c:crossAx val="344024880"/>
        <c:crosses val="autoZero"/>
        <c:auto val="1"/>
        <c:lblAlgn val="ctr"/>
        <c:lblOffset val="100"/>
        <c:noMultiLvlLbl val="0"/>
      </c:catAx>
      <c:valAx>
        <c:axId val="344024880"/>
        <c:scaling>
          <c:orientation val="minMax"/>
        </c:scaling>
        <c:delete val="0"/>
        <c:axPos val="l"/>
        <c:majorGridlines/>
        <c:numFmt formatCode="General" sourceLinked="1"/>
        <c:majorTickMark val="out"/>
        <c:minorTickMark val="none"/>
        <c:tickLblPos val="nextTo"/>
        <c:crossAx val="344024488"/>
        <c:crosses val="autoZero"/>
        <c:crossBetween val="between"/>
      </c:valAx>
    </c:plotArea>
    <c:legend>
      <c:legendPos val="r"/>
      <c:overlay val="0"/>
    </c:legend>
    <c:plotVisOnly val="1"/>
    <c:dispBlanksAs val="gap"/>
    <c:showDLblsOverMax val="0"/>
  </c:chart>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Series 1</c:v>
                </c:pt>
              </c:strCache>
            </c:strRef>
          </c:tx>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69FB-454B-B269-8AE3AB6ED329}"/>
            </c:ext>
          </c:extLst>
        </c:ser>
        <c:ser>
          <c:idx val="1"/>
          <c:order val="1"/>
          <c:tx>
            <c:strRef>
              <c:f>Sheet1!$C$1</c:f>
              <c:strCache>
                <c:ptCount val="1"/>
                <c:pt idx="0">
                  <c:v>Series 2</c:v>
                </c:pt>
              </c:strCache>
            </c:strRef>
          </c:tx>
          <c:spPr>
            <a:ln>
              <a:prstDash val="sysDash"/>
            </a:ln>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69FB-454B-B269-8AE3AB6ED329}"/>
            </c:ext>
          </c:extLst>
        </c:ser>
        <c:ser>
          <c:idx val="2"/>
          <c:order val="2"/>
          <c:tx>
            <c:strRef>
              <c:f>Sheet1!$D$1</c:f>
              <c:strCache>
                <c:ptCount val="1"/>
                <c:pt idx="0">
                  <c:v>Series 3</c:v>
                </c:pt>
              </c:strCache>
            </c:strRef>
          </c:tx>
          <c:spPr>
            <a:ln>
              <a:prstDash val="lgDashDotDot"/>
            </a:ln>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69FB-454B-B269-8AE3AB6ED329}"/>
            </c:ext>
          </c:extLst>
        </c:ser>
        <c:dLbls>
          <c:showLegendKey val="0"/>
          <c:showVal val="0"/>
          <c:showCatName val="0"/>
          <c:showSerName val="0"/>
          <c:showPercent val="0"/>
          <c:showBubbleSize val="0"/>
        </c:dLbls>
        <c:smooth val="0"/>
        <c:axId val="344020176"/>
        <c:axId val="344021744"/>
      </c:lineChart>
      <c:catAx>
        <c:axId val="344020176"/>
        <c:scaling>
          <c:orientation val="minMax"/>
        </c:scaling>
        <c:delete val="0"/>
        <c:axPos val="b"/>
        <c:numFmt formatCode="General" sourceLinked="0"/>
        <c:majorTickMark val="out"/>
        <c:minorTickMark val="none"/>
        <c:tickLblPos val="nextTo"/>
        <c:crossAx val="344021744"/>
        <c:crosses val="autoZero"/>
        <c:auto val="1"/>
        <c:lblAlgn val="ctr"/>
        <c:lblOffset val="100"/>
        <c:noMultiLvlLbl val="0"/>
      </c:catAx>
      <c:valAx>
        <c:axId val="344021744"/>
        <c:scaling>
          <c:orientation val="minMax"/>
        </c:scaling>
        <c:delete val="0"/>
        <c:axPos val="l"/>
        <c:majorGridlines/>
        <c:numFmt formatCode="General" sourceLinked="1"/>
        <c:majorTickMark val="out"/>
        <c:minorTickMark val="none"/>
        <c:tickLblPos val="nextTo"/>
        <c:crossAx val="344020176"/>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pieChart>
        <c:varyColors val="1"/>
        <c:ser>
          <c:idx val="0"/>
          <c:order val="0"/>
          <c:tx>
            <c:strRef>
              <c:f>Sheet1!$B$1</c:f>
              <c:strCache>
                <c:ptCount val="1"/>
                <c:pt idx="0">
                  <c:v>Sales</c:v>
                </c:pt>
              </c:strCache>
            </c:strRef>
          </c:tx>
          <c:dPt>
            <c:idx val="0"/>
            <c:bubble3D val="0"/>
            <c:spPr>
              <a:blipFill>
                <a:blip xmlns:r="http://schemas.openxmlformats.org/officeDocument/2006/relationships" r:embed="rId1"/>
                <a:tile tx="0" ty="0" sx="100000" sy="100000" flip="none" algn="tl"/>
              </a:blipFill>
            </c:spPr>
            <c:extLst>
              <c:ext xmlns:c16="http://schemas.microsoft.com/office/drawing/2014/chart" uri="{C3380CC4-5D6E-409C-BE32-E72D297353CC}">
                <c16:uniqueId val="{00000001-5332-4927-B4CC-0B913E7D40A7}"/>
              </c:ext>
            </c:extLst>
          </c:dPt>
          <c:dPt>
            <c:idx val="2"/>
            <c:bubble3D val="0"/>
            <c:spPr>
              <a:blipFill>
                <a:blip xmlns:r="http://schemas.openxmlformats.org/officeDocument/2006/relationships" r:embed="rId2"/>
                <a:tile tx="0" ty="0" sx="100000" sy="100000" flip="none" algn="tl"/>
              </a:blipFill>
            </c:spPr>
            <c:extLst>
              <c:ext xmlns:c16="http://schemas.microsoft.com/office/drawing/2014/chart" uri="{C3380CC4-5D6E-409C-BE32-E72D297353CC}">
                <c16:uniqueId val="{00000003-5332-4927-B4CC-0B913E7D40A7}"/>
              </c:ext>
            </c:extLst>
          </c:dPt>
          <c:dPt>
            <c:idx val="3"/>
            <c:bubble3D val="0"/>
            <c:spPr>
              <a:blipFill>
                <a:blip xmlns:r="http://schemas.openxmlformats.org/officeDocument/2006/relationships" r:embed="rId3"/>
                <a:tile tx="0" ty="0" sx="100000" sy="100000" flip="none" algn="tl"/>
              </a:blipFill>
            </c:spPr>
            <c:extLst>
              <c:ext xmlns:c16="http://schemas.microsoft.com/office/drawing/2014/chart" uri="{C3380CC4-5D6E-409C-BE32-E72D297353CC}">
                <c16:uniqueId val="{00000005-5332-4927-B4CC-0B913E7D40A7}"/>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8.2000000000000011</c:v>
                </c:pt>
                <c:pt idx="1">
                  <c:v>3.2</c:v>
                </c:pt>
                <c:pt idx="2">
                  <c:v>1.4</c:v>
                </c:pt>
                <c:pt idx="3">
                  <c:v>1.2</c:v>
                </c:pt>
              </c:numCache>
            </c:numRef>
          </c:val>
          <c:extLst>
            <c:ext xmlns:c16="http://schemas.microsoft.com/office/drawing/2014/chart" uri="{C3380CC4-5D6E-409C-BE32-E72D297353CC}">
              <c16:uniqueId val="{00000006-5332-4927-B4CC-0B913E7D40A7}"/>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Sheet1!$B$2:$B$8</c:f>
              <c:numCache>
                <c:formatCode>General</c:formatCode>
                <c:ptCount val="7"/>
                <c:pt idx="0">
                  <c:v>4.3</c:v>
                </c:pt>
                <c:pt idx="1">
                  <c:v>2.5</c:v>
                </c:pt>
                <c:pt idx="2">
                  <c:v>3.5</c:v>
                </c:pt>
                <c:pt idx="3">
                  <c:v>4.5</c:v>
                </c:pt>
                <c:pt idx="4">
                  <c:v>1.7</c:v>
                </c:pt>
                <c:pt idx="5">
                  <c:v>3.2</c:v>
                </c:pt>
              </c:numCache>
            </c:numRef>
          </c:val>
          <c:extLst>
            <c:ext xmlns:c16="http://schemas.microsoft.com/office/drawing/2014/chart" uri="{C3380CC4-5D6E-409C-BE32-E72D297353CC}">
              <c16:uniqueId val="{00000000-89F3-4AA1-8852-52618362A116}"/>
            </c:ext>
          </c:extLst>
        </c:ser>
        <c:ser>
          <c:idx val="1"/>
          <c:order val="1"/>
          <c:tx>
            <c:strRef>
              <c:f>Sheet1!$C$1</c:f>
              <c:strCache>
                <c:ptCount val="1"/>
                <c:pt idx="0">
                  <c:v>Series 2</c:v>
                </c:pt>
              </c:strCache>
            </c:strRef>
          </c:tx>
          <c:spPr>
            <a:solidFill>
              <a:schemeClr val="accent2"/>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Sheet1!$C$2:$C$8</c:f>
              <c:numCache>
                <c:formatCode>General</c:formatCode>
                <c:ptCount val="7"/>
                <c:pt idx="0">
                  <c:v>2.4</c:v>
                </c:pt>
                <c:pt idx="1">
                  <c:v>4.4000000000000004</c:v>
                </c:pt>
                <c:pt idx="2">
                  <c:v>1.8</c:v>
                </c:pt>
                <c:pt idx="3">
                  <c:v>2.8</c:v>
                </c:pt>
                <c:pt idx="4">
                  <c:v>3.2</c:v>
                </c:pt>
                <c:pt idx="5">
                  <c:v>5.9</c:v>
                </c:pt>
              </c:numCache>
            </c:numRef>
          </c:val>
          <c:extLst>
            <c:ext xmlns:c16="http://schemas.microsoft.com/office/drawing/2014/chart" uri="{C3380CC4-5D6E-409C-BE32-E72D297353CC}">
              <c16:uniqueId val="{00000001-89F3-4AA1-8852-52618362A116}"/>
            </c:ext>
          </c:extLst>
        </c:ser>
        <c:ser>
          <c:idx val="2"/>
          <c:order val="2"/>
          <c:tx>
            <c:strRef>
              <c:f>Sheet1!$D$1</c:f>
              <c:strCache>
                <c:ptCount val="1"/>
                <c:pt idx="0">
                  <c:v>Series 3</c:v>
                </c:pt>
              </c:strCache>
            </c:strRef>
          </c:tx>
          <c:spPr>
            <a:solidFill>
              <a:schemeClr val="accent3"/>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Sheet1!$D$2:$D$8</c:f>
              <c:numCache>
                <c:formatCode>General</c:formatCode>
                <c:ptCount val="7"/>
                <c:pt idx="0">
                  <c:v>2</c:v>
                </c:pt>
                <c:pt idx="1">
                  <c:v>2</c:v>
                </c:pt>
                <c:pt idx="2">
                  <c:v>3</c:v>
                </c:pt>
                <c:pt idx="3">
                  <c:v>5</c:v>
                </c:pt>
                <c:pt idx="4">
                  <c:v>6.1</c:v>
                </c:pt>
                <c:pt idx="5">
                  <c:v>1</c:v>
                </c:pt>
              </c:numCache>
            </c:numRef>
          </c:val>
          <c:extLst>
            <c:ext xmlns:c16="http://schemas.microsoft.com/office/drawing/2014/chart" uri="{C3380CC4-5D6E-409C-BE32-E72D297353CC}">
              <c16:uniqueId val="{00000002-89F3-4AA1-8852-52618362A116}"/>
            </c:ext>
          </c:extLst>
        </c:ser>
        <c:ser>
          <c:idx val="3"/>
          <c:order val="3"/>
          <c:tx>
            <c:strRef>
              <c:f>Sheet1!$E$1</c:f>
              <c:strCache>
                <c:ptCount val="1"/>
                <c:pt idx="0">
                  <c:v>Series 4</c:v>
                </c:pt>
              </c:strCache>
            </c:strRef>
          </c:tx>
          <c:spPr>
            <a:solidFill>
              <a:schemeClr val="accent4"/>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Sheet1!$E$2:$E$8</c:f>
              <c:numCache>
                <c:formatCode>General</c:formatCode>
                <c:ptCount val="7"/>
                <c:pt idx="0">
                  <c:v>1.5</c:v>
                </c:pt>
                <c:pt idx="1">
                  <c:v>3.1</c:v>
                </c:pt>
                <c:pt idx="2">
                  <c:v>4.2</c:v>
                </c:pt>
                <c:pt idx="3">
                  <c:v>2.2000000000000002</c:v>
                </c:pt>
                <c:pt idx="4">
                  <c:v>4.0999999999999996</c:v>
                </c:pt>
                <c:pt idx="5">
                  <c:v>5.8</c:v>
                </c:pt>
              </c:numCache>
            </c:numRef>
          </c:val>
          <c:extLst>
            <c:ext xmlns:c16="http://schemas.microsoft.com/office/drawing/2014/chart" uri="{C3380CC4-5D6E-409C-BE32-E72D297353CC}">
              <c16:uniqueId val="{00000003-89F3-4AA1-8852-52618362A116}"/>
            </c:ext>
          </c:extLst>
        </c:ser>
        <c:dLbls>
          <c:showLegendKey val="0"/>
          <c:showVal val="0"/>
          <c:showCatName val="0"/>
          <c:showSerName val="0"/>
          <c:showPercent val="0"/>
          <c:showBubbleSize val="0"/>
        </c:dLbls>
        <c:gapWidth val="219"/>
        <c:overlap val="-27"/>
        <c:axId val="341914232"/>
        <c:axId val="341914624"/>
      </c:barChart>
      <c:catAx>
        <c:axId val="341914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14624"/>
        <c:crosses val="autoZero"/>
        <c:auto val="1"/>
        <c:lblAlgn val="ctr"/>
        <c:lblOffset val="100"/>
        <c:noMultiLvlLbl val="0"/>
      </c:catAx>
      <c:valAx>
        <c:axId val="341914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14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0.55956</cdr:y>
    </cdr:from>
    <cdr:to>
      <cdr:x>0.06354</cdr:x>
      <cdr:y>0.67868</cdr:y>
    </cdr:to>
    <cdr:sp macro="" textlink="">
      <cdr:nvSpPr>
        <cdr:cNvPr id="2" name="Text Box 1"/>
        <cdr:cNvSpPr txBox="1"/>
      </cdr:nvSpPr>
      <cdr:spPr>
        <a:xfrm xmlns:a="http://schemas.openxmlformats.org/drawingml/2006/main">
          <a:off x="-1187450" y="2266950"/>
          <a:ext cx="438150" cy="482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F3B32-4E5B-4D5C-A36A-94EF52449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Dissertation_Thesis_Template2020.dotx</Template>
  <TotalTime>225</TotalTime>
  <Pages>29</Pages>
  <Words>3565</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Graduate School OSU</Company>
  <LinksUpToDate>false</LinksUpToDate>
  <CharactersWithSpaces>23845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dc:description/>
  <cp:lastModifiedBy>Aaron Tayal</cp:lastModifiedBy>
  <cp:revision>5</cp:revision>
  <cp:lastPrinted>2017-09-12T17:35:00Z</cp:lastPrinted>
  <dcterms:created xsi:type="dcterms:W3CDTF">2025-11-03T16:39:00Z</dcterms:created>
  <dcterms:modified xsi:type="dcterms:W3CDTF">2025-11-03T22:29:00Z</dcterms:modified>
</cp:coreProperties>
</file>